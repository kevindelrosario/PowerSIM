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09676E" w:rsidRDefault="0009676E" w:rsidP="00376942"/>
    <w:p w14:paraId="0A37501D" w14:textId="77777777" w:rsidR="0009676E" w:rsidRDefault="0009676E" w:rsidP="00376942"/>
    <w:p w14:paraId="5DAB6C7B" w14:textId="77777777" w:rsidR="0009676E" w:rsidRDefault="0009676E" w:rsidP="00376942"/>
    <w:p w14:paraId="37CD8E8C" w14:textId="3C46C674" w:rsidR="0009676E" w:rsidRPr="00A142F2" w:rsidRDefault="0009676E" w:rsidP="000715D9">
      <w:pPr>
        <w:jc w:val="center"/>
      </w:pPr>
      <w:r w:rsidRPr="000715D9">
        <w:rPr>
          <w:rFonts w:ascii="Eras Medium ITC" w:eastAsiaTheme="majorEastAsia" w:hAnsi="Eras Medium ITC" w:cstheme="majorBidi"/>
          <w:b/>
          <w:bCs/>
          <w:color w:val="365F91" w:themeColor="accent1" w:themeShade="BF"/>
          <w:sz w:val="40"/>
          <w:szCs w:val="40"/>
        </w:rPr>
        <w:t>PRO</w:t>
      </w:r>
      <w:r w:rsidR="00CF4BAF" w:rsidRPr="000715D9">
        <w:rPr>
          <w:rFonts w:ascii="Eras Medium ITC" w:eastAsiaTheme="majorEastAsia" w:hAnsi="Eras Medium ITC" w:cstheme="majorBidi"/>
          <w:b/>
          <w:bCs/>
          <w:color w:val="365F91" w:themeColor="accent1" w:themeShade="BF"/>
          <w:sz w:val="40"/>
          <w:szCs w:val="40"/>
        </w:rPr>
        <w:t>YECTO:</w:t>
      </w:r>
    </w:p>
    <w:p w14:paraId="023836DF" w14:textId="64B27310" w:rsidR="00CF4BAF" w:rsidRPr="00A142F2" w:rsidRDefault="00BF2E7C" w:rsidP="00A142F2">
      <w:pPr>
        <w:jc w:val="center"/>
        <w:rPr>
          <w:rFonts w:ascii="Eras Medium ITC" w:hAnsi="Eras Medium ITC"/>
          <w:sz w:val="28"/>
          <w:szCs w:val="28"/>
        </w:rPr>
      </w:pPr>
      <w:r>
        <w:rPr>
          <w:rFonts w:ascii="Eras Medium ITC" w:hAnsi="Eras Medium ITC"/>
          <w:sz w:val="28"/>
          <w:szCs w:val="28"/>
        </w:rPr>
        <w:t>Título del trabajo</w:t>
      </w:r>
    </w:p>
    <w:p w14:paraId="02EB378F" w14:textId="77777777" w:rsidR="0009676E" w:rsidRPr="00A142F2" w:rsidRDefault="0009676E" w:rsidP="00A142F2">
      <w:pPr>
        <w:jc w:val="center"/>
        <w:rPr>
          <w:rFonts w:ascii="Eras Medium ITC" w:hAnsi="Eras Medium ITC"/>
          <w:sz w:val="28"/>
          <w:szCs w:val="28"/>
        </w:rPr>
      </w:pPr>
    </w:p>
    <w:p w14:paraId="48A5525B" w14:textId="332B6F6B" w:rsidR="0009676E" w:rsidRPr="00A142F2" w:rsidRDefault="0009676E" w:rsidP="00A142F2">
      <w:pPr>
        <w:jc w:val="center"/>
        <w:rPr>
          <w:rFonts w:ascii="Eras Medium ITC" w:hAnsi="Eras Medium ITC"/>
          <w:sz w:val="28"/>
          <w:szCs w:val="28"/>
        </w:rPr>
      </w:pPr>
      <w:r w:rsidRPr="00A142F2">
        <w:rPr>
          <w:rFonts w:ascii="Eras Medium ITC" w:hAnsi="Eras Medium ITC"/>
          <w:sz w:val="28"/>
          <w:szCs w:val="28"/>
        </w:rPr>
        <w:t>CICLO FORMATIVO</w:t>
      </w:r>
      <w:r w:rsidR="006B4C7A">
        <w:rPr>
          <w:rFonts w:ascii="Eras Medium ITC" w:hAnsi="Eras Medium ITC"/>
          <w:sz w:val="28"/>
          <w:szCs w:val="28"/>
        </w:rPr>
        <w:t xml:space="preserve"> </w:t>
      </w:r>
    </w:p>
    <w:p w14:paraId="07287057" w14:textId="069131E5" w:rsidR="0009676E" w:rsidRPr="00A142F2" w:rsidRDefault="008D7C2A" w:rsidP="00A142F2">
      <w:pPr>
        <w:jc w:val="center"/>
        <w:rPr>
          <w:rFonts w:ascii="Eras Medium ITC" w:eastAsiaTheme="majorEastAsia" w:hAnsi="Eras Medium ITC" w:cstheme="majorBidi"/>
          <w:b/>
          <w:bCs/>
          <w:color w:val="365F91" w:themeColor="accent1" w:themeShade="BF"/>
          <w:sz w:val="40"/>
          <w:szCs w:val="40"/>
        </w:rPr>
      </w:pPr>
      <w:r>
        <w:rPr>
          <w:rFonts w:ascii="Eras Medium ITC" w:eastAsiaTheme="majorEastAsia" w:hAnsi="Eras Medium ITC" w:cstheme="majorBidi"/>
          <w:b/>
          <w:bCs/>
          <w:color w:val="365F91" w:themeColor="accent1" w:themeShade="BF"/>
          <w:sz w:val="40"/>
          <w:szCs w:val="40"/>
        </w:rPr>
        <w:t>--Nombre ciclo--</w:t>
      </w:r>
    </w:p>
    <w:p w14:paraId="6A05A809" w14:textId="77777777" w:rsidR="0009676E" w:rsidRPr="00A142F2" w:rsidRDefault="0009676E" w:rsidP="00A142F2">
      <w:pPr>
        <w:jc w:val="center"/>
        <w:rPr>
          <w:rFonts w:ascii="Eras Medium ITC" w:hAnsi="Eras Medium ITC"/>
          <w:sz w:val="28"/>
          <w:szCs w:val="28"/>
        </w:rPr>
      </w:pPr>
    </w:p>
    <w:p w14:paraId="6AC87782" w14:textId="14BFCF93" w:rsidR="0009676E" w:rsidRPr="00A142F2" w:rsidRDefault="0009676E" w:rsidP="00A142F2">
      <w:pPr>
        <w:jc w:val="center"/>
        <w:rPr>
          <w:rFonts w:ascii="Eras Medium ITC" w:hAnsi="Eras Medium ITC"/>
          <w:sz w:val="28"/>
          <w:szCs w:val="28"/>
        </w:rPr>
      </w:pPr>
      <w:r w:rsidRPr="006343D0">
        <w:rPr>
          <w:rFonts w:ascii="Eras Medium ITC" w:hAnsi="Eras Medium ITC"/>
          <w:sz w:val="28"/>
          <w:szCs w:val="28"/>
        </w:rPr>
        <w:t xml:space="preserve">CURSO </w:t>
      </w:r>
      <w:r w:rsidR="00CF4BAF" w:rsidRPr="006343D0">
        <w:rPr>
          <w:rFonts w:ascii="Eras Medium ITC" w:hAnsi="Eras Medium ITC"/>
          <w:sz w:val="28"/>
          <w:szCs w:val="28"/>
        </w:rPr>
        <w:t>202</w:t>
      </w:r>
      <w:r w:rsidR="008D7C2A">
        <w:rPr>
          <w:rFonts w:ascii="Eras Medium ITC" w:hAnsi="Eras Medium ITC"/>
          <w:sz w:val="28"/>
          <w:szCs w:val="28"/>
        </w:rPr>
        <w:t>2</w:t>
      </w:r>
      <w:r w:rsidR="00CF4BAF" w:rsidRPr="006343D0">
        <w:rPr>
          <w:rFonts w:ascii="Eras Medium ITC" w:hAnsi="Eras Medium ITC"/>
          <w:sz w:val="28"/>
          <w:szCs w:val="28"/>
        </w:rPr>
        <w:t>-202</w:t>
      </w:r>
      <w:r w:rsidR="008D7C2A">
        <w:rPr>
          <w:rFonts w:ascii="Eras Medium ITC" w:hAnsi="Eras Medium ITC"/>
          <w:sz w:val="28"/>
          <w:szCs w:val="28"/>
        </w:rPr>
        <w:t>3</w:t>
      </w:r>
    </w:p>
    <w:p w14:paraId="72A3D3EC" w14:textId="77777777" w:rsidR="0009676E" w:rsidRDefault="0009676E" w:rsidP="00376942"/>
    <w:p w14:paraId="0D0B940D" w14:textId="77777777" w:rsidR="0029263B" w:rsidRDefault="0029263B" w:rsidP="00376942"/>
    <w:p w14:paraId="0E27B00A" w14:textId="77777777" w:rsidR="0029263B" w:rsidRDefault="0029263B" w:rsidP="00376942"/>
    <w:p w14:paraId="60061E4C" w14:textId="77777777" w:rsidR="0029263B" w:rsidRDefault="0029263B" w:rsidP="00376942"/>
    <w:p w14:paraId="44EAFD9C" w14:textId="77777777" w:rsidR="0029263B" w:rsidRDefault="0029263B" w:rsidP="00376942"/>
    <w:p w14:paraId="4B94D5A5" w14:textId="77777777" w:rsidR="0029263B" w:rsidRDefault="0029263B" w:rsidP="00376942"/>
    <w:p w14:paraId="3DEEC669" w14:textId="77777777" w:rsidR="0029263B" w:rsidRDefault="0029263B" w:rsidP="00376942"/>
    <w:p w14:paraId="5E79780F" w14:textId="15ED6281" w:rsidR="00CF4BAF" w:rsidRPr="002B1E03" w:rsidRDefault="00CF4BAF" w:rsidP="00376942">
      <w:r>
        <w:t>Alumno/a:</w:t>
      </w:r>
      <w:r w:rsidR="002B1E03">
        <w:t xml:space="preserve"> Kevin Francisco Montero del Rosario</w:t>
      </w:r>
    </w:p>
    <w:p w14:paraId="74FFD194" w14:textId="7A738F85" w:rsidR="00CF4BAF" w:rsidRDefault="00CF4BAF" w:rsidP="00376942">
      <w:r>
        <w:t>Tutor/a</w:t>
      </w:r>
      <w:r w:rsidR="002B1E03">
        <w:t xml:space="preserve"> </w:t>
      </w:r>
      <w:r w:rsidR="002B1E03" w:rsidRPr="002B1E03">
        <w:t>Pablo Plaza Collado</w:t>
      </w:r>
    </w:p>
    <w:p w14:paraId="15181DD1" w14:textId="2F0FAE3A" w:rsidR="00CF4BAF" w:rsidRDefault="00CF4BAF" w:rsidP="00376942">
      <w:r>
        <w:t xml:space="preserve">Centro: </w:t>
      </w:r>
      <w:r w:rsidR="002B1E03">
        <w:t xml:space="preserve"> Cesur -  Plaza Elíptica </w:t>
      </w:r>
    </w:p>
    <w:p w14:paraId="3656B9AB" w14:textId="77777777" w:rsidR="0009676E" w:rsidRDefault="0009676E" w:rsidP="00376942"/>
    <w:p w14:paraId="45FB0818" w14:textId="77777777" w:rsidR="0009676E" w:rsidRDefault="0009676E" w:rsidP="00376942">
      <w:pPr>
        <w:sectPr w:rsidR="0009676E" w:rsidSect="007006D6">
          <w:headerReference w:type="default" r:id="rId11"/>
          <w:footerReference w:type="default" r:id="rId12"/>
          <w:pgSz w:w="11906" w:h="16838"/>
          <w:pgMar w:top="2947" w:right="1701" w:bottom="1417" w:left="1701" w:header="708" w:footer="326" w:gutter="0"/>
          <w:cols w:space="708"/>
          <w:docGrid w:linePitch="360"/>
        </w:sectPr>
      </w:pPr>
    </w:p>
    <w:p w14:paraId="018D1C8F" w14:textId="77777777" w:rsidR="000E72C5" w:rsidRPr="000715D9" w:rsidRDefault="000E72C5" w:rsidP="00687A39">
      <w:pPr>
        <w:jc w:val="center"/>
        <w:rPr>
          <w:rFonts w:ascii="Eras Medium ITC" w:hAnsi="Eras Medium ITC"/>
          <w:b/>
          <w:bCs/>
          <w:color w:val="365F91" w:themeColor="accent1" w:themeShade="BF"/>
          <w:sz w:val="28"/>
          <w:szCs w:val="28"/>
          <w:u w:val="single"/>
        </w:rPr>
      </w:pPr>
      <w:bookmarkStart w:id="0" w:name="_Toc359252021"/>
      <w:r w:rsidRPr="000715D9">
        <w:rPr>
          <w:rFonts w:ascii="Eras Medium ITC" w:hAnsi="Eras Medium ITC"/>
          <w:b/>
          <w:bCs/>
          <w:color w:val="365F91" w:themeColor="accent1" w:themeShade="BF"/>
          <w:sz w:val="28"/>
          <w:szCs w:val="28"/>
          <w:u w:val="single"/>
        </w:rPr>
        <w:lastRenderedPageBreak/>
        <w:t>ÍNDICE</w:t>
      </w:r>
    </w:p>
    <w:p w14:paraId="0F04AA60" w14:textId="7A3C5F27" w:rsidR="0028247E" w:rsidRPr="0028247E" w:rsidRDefault="00E45941">
      <w:pPr>
        <w:pStyle w:val="TDC1"/>
        <w:tabs>
          <w:tab w:val="left" w:pos="440"/>
          <w:tab w:val="right" w:leader="dot" w:pos="8494"/>
        </w:tabs>
        <w:rPr>
          <w:rFonts w:asciiTheme="minorHAnsi" w:eastAsiaTheme="minorEastAsia" w:hAnsiTheme="minorHAnsi" w:cstheme="minorBidi"/>
          <w:noProof/>
          <w:sz w:val="24"/>
          <w:szCs w:val="24"/>
          <w:lang w:eastAsia="es-ES_tradnl"/>
        </w:rPr>
      </w:pPr>
      <w:r w:rsidRPr="0028247E">
        <w:rPr>
          <w:b/>
          <w:bCs/>
        </w:rPr>
        <w:fldChar w:fldCharType="begin"/>
      </w:r>
      <w:r w:rsidR="000E72C5" w:rsidRPr="0028247E">
        <w:rPr>
          <w:b/>
          <w:bCs/>
        </w:rPr>
        <w:instrText xml:space="preserve"> TOC \o "1-3" \h \z \t "Titulo 1 Cesur;1;Titulo 2 Cesur;2;Título 3 Cesur;3" </w:instrText>
      </w:r>
      <w:r w:rsidRPr="0028247E">
        <w:rPr>
          <w:b/>
          <w:bCs/>
        </w:rPr>
        <w:fldChar w:fldCharType="separate"/>
      </w:r>
      <w:hyperlink w:anchor="_Toc124585815" w:history="1">
        <w:r w:rsidR="0028247E" w:rsidRPr="0028247E">
          <w:rPr>
            <w:rStyle w:val="Hipervnculo"/>
            <w:noProof/>
            <w:color w:val="auto"/>
          </w:rPr>
          <w:t>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Resumen / Abstract</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_Toc124585815 \h </w:instrText>
        </w:r>
        <w:r w:rsidR="0028247E" w:rsidRPr="0028247E">
          <w:rPr>
            <w:noProof/>
            <w:webHidden/>
          </w:rPr>
        </w:r>
        <w:r w:rsidR="0028247E" w:rsidRPr="0028247E">
          <w:rPr>
            <w:noProof/>
            <w:webHidden/>
          </w:rPr>
          <w:fldChar w:fldCharType="separate"/>
        </w:r>
        <w:r w:rsidR="0028247E" w:rsidRPr="0028247E">
          <w:rPr>
            <w:noProof/>
            <w:webHidden/>
          </w:rPr>
          <w:t>3</w:t>
        </w:r>
        <w:r w:rsidR="0028247E" w:rsidRPr="0028247E">
          <w:rPr>
            <w:noProof/>
            <w:webHidden/>
          </w:rPr>
          <w:fldChar w:fldCharType="end"/>
        </w:r>
      </w:hyperlink>
    </w:p>
    <w:p w14:paraId="4108E96F" w14:textId="0CB07E5E"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6" w:history="1">
        <w:r w:rsidR="0028247E" w:rsidRPr="0028247E">
          <w:rPr>
            <w:rStyle w:val="Hipervnculo"/>
            <w:noProof/>
            <w:color w:val="auto"/>
          </w:rPr>
          <w:t>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Introducción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_Toc124585816 \h </w:instrText>
        </w:r>
        <w:r w:rsidR="0028247E" w:rsidRPr="0028247E">
          <w:rPr>
            <w:noProof/>
            <w:webHidden/>
          </w:rPr>
        </w:r>
        <w:r w:rsidR="0028247E" w:rsidRPr="0028247E">
          <w:rPr>
            <w:noProof/>
            <w:webHidden/>
          </w:rPr>
          <w:fldChar w:fldCharType="separate"/>
        </w:r>
        <w:r w:rsidR="0028247E" w:rsidRPr="0028247E">
          <w:rPr>
            <w:noProof/>
            <w:webHidden/>
          </w:rPr>
          <w:t>4</w:t>
        </w:r>
        <w:r w:rsidR="0028247E" w:rsidRPr="0028247E">
          <w:rPr>
            <w:noProof/>
            <w:webHidden/>
          </w:rPr>
          <w:fldChar w:fldCharType="end"/>
        </w:r>
      </w:hyperlink>
    </w:p>
    <w:p w14:paraId="0DF028E2" w14:textId="3F442126"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17" w:history="1">
        <w:r w:rsidR="0028247E" w:rsidRPr="0028247E">
          <w:rPr>
            <w:rStyle w:val="Hipervnculo"/>
            <w:noProof/>
            <w:color w:val="auto"/>
          </w:rPr>
          <w:t>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Marco teórico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_Toc124585817 \h </w:instrText>
        </w:r>
        <w:r w:rsidR="0028247E" w:rsidRPr="0028247E">
          <w:rPr>
            <w:noProof/>
            <w:webHidden/>
          </w:rPr>
        </w:r>
        <w:r w:rsidR="0028247E" w:rsidRPr="0028247E">
          <w:rPr>
            <w:noProof/>
            <w:webHidden/>
          </w:rPr>
          <w:fldChar w:fldCharType="separate"/>
        </w:r>
        <w:r w:rsidR="0028247E" w:rsidRPr="0028247E">
          <w:rPr>
            <w:noProof/>
            <w:webHidden/>
          </w:rPr>
          <w:t>5</w:t>
        </w:r>
        <w:r w:rsidR="0028247E" w:rsidRPr="0028247E">
          <w:rPr>
            <w:noProof/>
            <w:webHidden/>
          </w:rPr>
          <w:fldChar w:fldCharType="end"/>
        </w:r>
      </w:hyperlink>
    </w:p>
    <w:p w14:paraId="515D2C9C" w14:textId="0DDB689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8" w:history="1">
        <w:r w:rsidR="0028247E" w:rsidRPr="0028247E">
          <w:rPr>
            <w:rStyle w:val="Hipervnculo"/>
            <w:b/>
            <w:noProof/>
            <w:color w:val="auto"/>
          </w:rPr>
          <w:t>3.1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Estudio de mercado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_Toc124585818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E853396" w14:textId="63146D53"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19" w:history="1">
        <w:r w:rsidR="0028247E" w:rsidRPr="0028247E">
          <w:rPr>
            <w:rStyle w:val="Hipervnculo"/>
            <w:b/>
            <w:noProof/>
            <w:color w:val="auto"/>
          </w:rPr>
          <w:t>3.2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Análisis funcional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_Toc124585819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5718F64E" w14:textId="1E3042F1"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0" w:history="1">
        <w:r w:rsidR="0028247E" w:rsidRPr="0028247E">
          <w:rPr>
            <w:rStyle w:val="Hipervnculo"/>
            <w:noProof/>
            <w:color w:val="auto"/>
          </w:rPr>
          <w:t>3.2.1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Requisitos funcionales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_Toc124585820 \h </w:instrText>
        </w:r>
        <w:r w:rsidR="0028247E" w:rsidRPr="0028247E">
          <w:rPr>
            <w:noProof/>
            <w:webHidden/>
          </w:rPr>
        </w:r>
        <w:r w:rsidR="0028247E" w:rsidRPr="0028247E">
          <w:rPr>
            <w:noProof/>
            <w:webHidden/>
          </w:rPr>
          <w:fldChar w:fldCharType="separate"/>
        </w:r>
        <w:r w:rsidR="0028247E" w:rsidRPr="0028247E">
          <w:rPr>
            <w:noProof/>
            <w:webHidden/>
          </w:rPr>
          <w:t>6</w:t>
        </w:r>
        <w:r w:rsidR="0028247E" w:rsidRPr="0028247E">
          <w:rPr>
            <w:noProof/>
            <w:webHidden/>
          </w:rPr>
          <w:fldChar w:fldCharType="end"/>
        </w:r>
      </w:hyperlink>
    </w:p>
    <w:p w14:paraId="73ADEF11" w14:textId="51FB4472" w:rsidR="0028247E" w:rsidRPr="0028247E" w:rsidRDefault="00000000">
      <w:pPr>
        <w:pStyle w:val="TDC3"/>
        <w:tabs>
          <w:tab w:val="left" w:pos="1320"/>
          <w:tab w:val="right" w:leader="dot" w:pos="8494"/>
        </w:tabs>
        <w:rPr>
          <w:rFonts w:asciiTheme="minorHAnsi" w:eastAsiaTheme="minorEastAsia" w:hAnsiTheme="minorHAnsi" w:cstheme="minorBidi"/>
          <w:noProof/>
          <w:sz w:val="24"/>
          <w:szCs w:val="24"/>
          <w:lang w:eastAsia="es-ES_tradnl"/>
        </w:rPr>
      </w:pPr>
      <w:hyperlink w:anchor="_Toc124585821" w:history="1">
        <w:r w:rsidR="0028247E" w:rsidRPr="0028247E">
          <w:rPr>
            <w:rStyle w:val="Hipervnculo"/>
            <w:noProof/>
            <w:color w:val="auto"/>
          </w:rPr>
          <w:t>3.2.2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Casos de uso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_Toc124585821 \h </w:instrText>
        </w:r>
        <w:r w:rsidR="0028247E" w:rsidRPr="0028247E">
          <w:rPr>
            <w:noProof/>
            <w:webHidden/>
          </w:rPr>
        </w:r>
        <w:r w:rsidR="0028247E" w:rsidRPr="0028247E">
          <w:rPr>
            <w:noProof/>
            <w:webHidden/>
          </w:rPr>
          <w:fldChar w:fldCharType="separate"/>
        </w:r>
        <w:r w:rsidR="0028247E" w:rsidRPr="0028247E">
          <w:rPr>
            <w:noProof/>
            <w:webHidden/>
          </w:rPr>
          <w:t>7</w:t>
        </w:r>
        <w:r w:rsidR="0028247E" w:rsidRPr="0028247E">
          <w:rPr>
            <w:noProof/>
            <w:webHidden/>
          </w:rPr>
          <w:fldChar w:fldCharType="end"/>
        </w:r>
      </w:hyperlink>
    </w:p>
    <w:p w14:paraId="72B94C1E" w14:textId="4F90174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2" w:history="1">
        <w:r w:rsidR="0028247E" w:rsidRPr="0028247E">
          <w:rPr>
            <w:rStyle w:val="Hipervnculo"/>
            <w:noProof/>
            <w:color w:val="auto"/>
          </w:rPr>
          <w:t>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Desarrollo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_Toc124585822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49AA1F4C" w14:textId="28664DA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3" w:history="1">
        <w:r w:rsidR="0028247E" w:rsidRPr="0028247E">
          <w:rPr>
            <w:rStyle w:val="Hipervnculo"/>
            <w:rFonts w:cstheme="minorHAnsi"/>
            <w:b/>
            <w:noProof/>
            <w:color w:val="auto"/>
            <w:spacing w:val="-3"/>
          </w:rPr>
          <w:t>4.1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Diseño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_Toc124585823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E7F7EF4" w14:textId="5D79777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4" w:history="1">
        <w:r w:rsidR="0028247E" w:rsidRPr="0028247E">
          <w:rPr>
            <w:rStyle w:val="Hipervnculo"/>
            <w:rFonts w:cstheme="minorHAnsi"/>
            <w:b/>
            <w:noProof/>
            <w:color w:val="auto"/>
            <w:spacing w:val="-3"/>
          </w:rPr>
          <w:t>4.2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Interfaz gráfica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_Toc124585824 \h </w:instrText>
        </w:r>
        <w:r w:rsidR="0028247E" w:rsidRPr="0028247E">
          <w:rPr>
            <w:noProof/>
            <w:webHidden/>
          </w:rPr>
        </w:r>
        <w:r w:rsidR="0028247E" w:rsidRPr="0028247E">
          <w:rPr>
            <w:noProof/>
            <w:webHidden/>
          </w:rPr>
          <w:fldChar w:fldCharType="separate"/>
        </w:r>
        <w:r w:rsidR="0028247E" w:rsidRPr="0028247E">
          <w:rPr>
            <w:noProof/>
            <w:webHidden/>
          </w:rPr>
          <w:t>11</w:t>
        </w:r>
        <w:r w:rsidR="0028247E" w:rsidRPr="0028247E">
          <w:rPr>
            <w:noProof/>
            <w:webHidden/>
          </w:rPr>
          <w:fldChar w:fldCharType="end"/>
        </w:r>
      </w:hyperlink>
    </w:p>
    <w:p w14:paraId="1C36100A" w14:textId="501A8846"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5" w:history="1">
        <w:r w:rsidR="0028247E" w:rsidRPr="0028247E">
          <w:rPr>
            <w:rStyle w:val="Hipervnculo"/>
            <w:b/>
            <w:noProof/>
            <w:color w:val="auto"/>
          </w:rPr>
          <w:t>4.3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Implementación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_Toc124585825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6112085A" w14:textId="01255BE0"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26" w:history="1">
        <w:r w:rsidR="0028247E" w:rsidRPr="0028247E">
          <w:rPr>
            <w:rStyle w:val="Hipervnculo"/>
            <w:b/>
            <w:noProof/>
            <w:color w:val="auto"/>
          </w:rPr>
          <w:t>4.4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Fase de verificación/pruebas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_Toc124585826 \h </w:instrText>
        </w:r>
        <w:r w:rsidR="0028247E" w:rsidRPr="0028247E">
          <w:rPr>
            <w:noProof/>
            <w:webHidden/>
          </w:rPr>
        </w:r>
        <w:r w:rsidR="0028247E" w:rsidRPr="0028247E">
          <w:rPr>
            <w:noProof/>
            <w:webHidden/>
          </w:rPr>
          <w:fldChar w:fldCharType="separate"/>
        </w:r>
        <w:r w:rsidR="0028247E" w:rsidRPr="0028247E">
          <w:rPr>
            <w:noProof/>
            <w:webHidden/>
          </w:rPr>
          <w:t>12</w:t>
        </w:r>
        <w:r w:rsidR="0028247E" w:rsidRPr="0028247E">
          <w:rPr>
            <w:noProof/>
            <w:webHidden/>
          </w:rPr>
          <w:fldChar w:fldCharType="end"/>
        </w:r>
      </w:hyperlink>
    </w:p>
    <w:p w14:paraId="0BD751CB" w14:textId="69BB278C"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7" w:history="1">
        <w:r w:rsidR="0028247E" w:rsidRPr="0028247E">
          <w:rPr>
            <w:rStyle w:val="Hipervnculo"/>
            <w:noProof/>
            <w:color w:val="auto"/>
          </w:rPr>
          <w:t>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Conclusiones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_Toc124585827 \h </w:instrText>
        </w:r>
        <w:r w:rsidR="0028247E" w:rsidRPr="0028247E">
          <w:rPr>
            <w:noProof/>
            <w:webHidden/>
          </w:rPr>
        </w:r>
        <w:r w:rsidR="0028247E" w:rsidRPr="0028247E">
          <w:rPr>
            <w:noProof/>
            <w:webHidden/>
          </w:rPr>
          <w:fldChar w:fldCharType="separate"/>
        </w:r>
        <w:r w:rsidR="0028247E" w:rsidRPr="0028247E">
          <w:rPr>
            <w:noProof/>
            <w:webHidden/>
          </w:rPr>
          <w:t>13</w:t>
        </w:r>
        <w:r w:rsidR="0028247E" w:rsidRPr="0028247E">
          <w:rPr>
            <w:noProof/>
            <w:webHidden/>
          </w:rPr>
          <w:fldChar w:fldCharType="end"/>
        </w:r>
      </w:hyperlink>
    </w:p>
    <w:p w14:paraId="5E699E34" w14:textId="41197623"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8" w:history="1">
        <w:r w:rsidR="0028247E" w:rsidRPr="0028247E">
          <w:rPr>
            <w:rStyle w:val="Hipervnculo"/>
            <w:noProof/>
            <w:color w:val="auto"/>
          </w:rPr>
          <w:t>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_Toc124585828 \h </w:instrText>
        </w:r>
        <w:r w:rsidR="0028247E" w:rsidRPr="0028247E">
          <w:rPr>
            <w:noProof/>
            <w:webHidden/>
          </w:rPr>
        </w:r>
        <w:r w:rsidR="0028247E" w:rsidRPr="0028247E">
          <w:rPr>
            <w:noProof/>
            <w:webHidden/>
          </w:rPr>
          <w:fldChar w:fldCharType="separate"/>
        </w:r>
        <w:r w:rsidR="0028247E" w:rsidRPr="0028247E">
          <w:rPr>
            <w:noProof/>
            <w:webHidden/>
          </w:rPr>
          <w:t>14</w:t>
        </w:r>
        <w:r w:rsidR="0028247E" w:rsidRPr="0028247E">
          <w:rPr>
            <w:noProof/>
            <w:webHidden/>
          </w:rPr>
          <w:fldChar w:fldCharType="end"/>
        </w:r>
      </w:hyperlink>
    </w:p>
    <w:p w14:paraId="14E71958" w14:textId="21DAB4D8" w:rsidR="0028247E" w:rsidRPr="0028247E" w:rsidRDefault="00000000">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124585829" w:history="1">
        <w:r w:rsidR="0028247E" w:rsidRPr="0028247E">
          <w:rPr>
            <w:rStyle w:val="Hipervnculo"/>
            <w:noProof/>
            <w:color w:val="auto"/>
          </w:rPr>
          <w:t>7</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Anexos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_Toc124585829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00C40064" w14:textId="77BE9B2D"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0" w:history="1">
        <w:r w:rsidR="0028247E" w:rsidRPr="0028247E">
          <w:rPr>
            <w:rStyle w:val="Hipervnculo"/>
            <w:b/>
            <w:noProof/>
            <w:color w:val="auto"/>
          </w:rPr>
          <w:t>7.1</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Manuscrito</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_Toc124585830 \h </w:instrText>
        </w:r>
        <w:r w:rsidR="0028247E" w:rsidRPr="0028247E">
          <w:rPr>
            <w:noProof/>
            <w:webHidden/>
          </w:rPr>
        </w:r>
        <w:r w:rsidR="0028247E" w:rsidRPr="0028247E">
          <w:rPr>
            <w:noProof/>
            <w:webHidden/>
          </w:rPr>
          <w:fldChar w:fldCharType="separate"/>
        </w:r>
        <w:r w:rsidR="0028247E" w:rsidRPr="0028247E">
          <w:rPr>
            <w:noProof/>
            <w:webHidden/>
          </w:rPr>
          <w:t>15</w:t>
        </w:r>
        <w:r w:rsidR="0028247E" w:rsidRPr="0028247E">
          <w:rPr>
            <w:noProof/>
            <w:webHidden/>
          </w:rPr>
          <w:fldChar w:fldCharType="end"/>
        </w:r>
      </w:hyperlink>
    </w:p>
    <w:p w14:paraId="7A4FB160" w14:textId="74FA9351"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1" w:history="1">
        <w:r w:rsidR="0028247E" w:rsidRPr="0028247E">
          <w:rPr>
            <w:rStyle w:val="Hipervnculo"/>
            <w:b/>
            <w:noProof/>
            <w:color w:val="auto"/>
          </w:rPr>
          <w:t>7.2</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Aspectos formales Exposición oral</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_Toc124585831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5E54A0CB" w14:textId="40D2E114"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2" w:history="1">
        <w:r w:rsidR="0028247E" w:rsidRPr="0028247E">
          <w:rPr>
            <w:rStyle w:val="Hipervnculo"/>
            <w:b/>
            <w:noProof/>
            <w:color w:val="auto"/>
          </w:rPr>
          <w:t>7.3</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Criterios de Evaluación</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_Toc124585832 \h </w:instrText>
        </w:r>
        <w:r w:rsidR="0028247E" w:rsidRPr="0028247E">
          <w:rPr>
            <w:noProof/>
            <w:webHidden/>
          </w:rPr>
        </w:r>
        <w:r w:rsidR="0028247E" w:rsidRPr="0028247E">
          <w:rPr>
            <w:noProof/>
            <w:webHidden/>
          </w:rPr>
          <w:fldChar w:fldCharType="separate"/>
        </w:r>
        <w:r w:rsidR="0028247E" w:rsidRPr="0028247E">
          <w:rPr>
            <w:noProof/>
            <w:webHidden/>
          </w:rPr>
          <w:t>16</w:t>
        </w:r>
        <w:r w:rsidR="0028247E" w:rsidRPr="0028247E">
          <w:rPr>
            <w:noProof/>
            <w:webHidden/>
          </w:rPr>
          <w:fldChar w:fldCharType="end"/>
        </w:r>
      </w:hyperlink>
    </w:p>
    <w:p w14:paraId="6FA966EE" w14:textId="3D8E54BB"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3" w:history="1">
        <w:r w:rsidR="0028247E" w:rsidRPr="0028247E">
          <w:rPr>
            <w:rStyle w:val="Hipervnculo"/>
            <w:b/>
            <w:noProof/>
            <w:color w:val="auto"/>
          </w:rPr>
          <w:t>7.4</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Gráficos / Tablas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_Toc124585833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50DEBAD6" w14:textId="7164E892"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4" w:history="1">
        <w:r w:rsidR="0028247E" w:rsidRPr="0028247E">
          <w:rPr>
            <w:rStyle w:val="Hipervnculo"/>
            <w:b/>
            <w:noProof/>
            <w:color w:val="auto"/>
          </w:rPr>
          <w:t>7.5</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Citas</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_Toc124585834 \h </w:instrText>
        </w:r>
        <w:r w:rsidR="0028247E" w:rsidRPr="0028247E">
          <w:rPr>
            <w:noProof/>
            <w:webHidden/>
          </w:rPr>
        </w:r>
        <w:r w:rsidR="0028247E" w:rsidRPr="0028247E">
          <w:rPr>
            <w:noProof/>
            <w:webHidden/>
          </w:rPr>
          <w:fldChar w:fldCharType="separate"/>
        </w:r>
        <w:r w:rsidR="0028247E" w:rsidRPr="0028247E">
          <w:rPr>
            <w:noProof/>
            <w:webHidden/>
          </w:rPr>
          <w:t>18</w:t>
        </w:r>
        <w:r w:rsidR="0028247E" w:rsidRPr="0028247E">
          <w:rPr>
            <w:noProof/>
            <w:webHidden/>
          </w:rPr>
          <w:fldChar w:fldCharType="end"/>
        </w:r>
      </w:hyperlink>
    </w:p>
    <w:p w14:paraId="0BB27FAF" w14:textId="5E32E38C" w:rsidR="0028247E" w:rsidRPr="0028247E" w:rsidRDefault="00000000">
      <w:pPr>
        <w:pStyle w:val="TDC2"/>
        <w:tabs>
          <w:tab w:val="left" w:pos="880"/>
          <w:tab w:val="right" w:leader="dot" w:pos="8494"/>
        </w:tabs>
        <w:rPr>
          <w:rFonts w:asciiTheme="minorHAnsi" w:eastAsiaTheme="minorEastAsia" w:hAnsiTheme="minorHAnsi" w:cstheme="minorBidi"/>
          <w:noProof/>
          <w:sz w:val="24"/>
          <w:szCs w:val="24"/>
          <w:lang w:eastAsia="es-ES_tradnl"/>
        </w:rPr>
      </w:pPr>
      <w:hyperlink w:anchor="_Toc124585835" w:history="1">
        <w:r w:rsidR="0028247E" w:rsidRPr="0028247E">
          <w:rPr>
            <w:rStyle w:val="Hipervnculo"/>
            <w:b/>
            <w:noProof/>
            <w:color w:val="auto"/>
          </w:rPr>
          <w:t>7.6</w:t>
        </w:r>
        <w:r w:rsidR="0028247E" w:rsidRPr="0028247E">
          <w:rPr>
            <w:rFonts w:asciiTheme="minorHAnsi" w:eastAsiaTheme="minorEastAsia" w:hAnsiTheme="minorHAnsi" w:cstheme="minorBidi"/>
            <w:noProof/>
            <w:sz w:val="24"/>
            <w:szCs w:val="24"/>
            <w:lang w:eastAsia="es-ES_tradnl"/>
          </w:rPr>
          <w:tab/>
        </w:r>
        <w:r w:rsidR="0028247E" w:rsidRPr="0028247E">
          <w:rPr>
            <w:rStyle w:val="Hipervnculo"/>
            <w:noProof/>
            <w:color w:val="auto"/>
          </w:rPr>
          <w:t>¿Cómo hacer la BIBLIOGRAFÍA?</w:t>
        </w:r>
        <w:r w:rsidR="0028247E" w:rsidRPr="0028247E">
          <w:rPr>
            <w:noProof/>
            <w:webHidden/>
          </w:rPr>
          <w:tab/>
        </w:r>
        <w:r w:rsidR="0028247E" w:rsidRPr="0028247E">
          <w:rPr>
            <w:noProof/>
            <w:webHidden/>
          </w:rPr>
          <w:fldChar w:fldCharType="begin"/>
        </w:r>
        <w:r w:rsidR="0028247E" w:rsidRPr="0028247E">
          <w:rPr>
            <w:noProof/>
            <w:webHidden/>
          </w:rPr>
          <w:instrText xml:space="preserve"> PAGEREF _Toc124585835 \h </w:instrText>
        </w:r>
        <w:r w:rsidR="0028247E" w:rsidRPr="0028247E">
          <w:rPr>
            <w:noProof/>
            <w:webHidden/>
          </w:rPr>
        </w:r>
        <w:r w:rsidR="0028247E" w:rsidRPr="0028247E">
          <w:rPr>
            <w:noProof/>
            <w:webHidden/>
          </w:rPr>
          <w:fldChar w:fldCharType="separate"/>
        </w:r>
        <w:r w:rsidR="0028247E" w:rsidRPr="0028247E">
          <w:rPr>
            <w:noProof/>
            <w:webHidden/>
          </w:rPr>
          <w:t>20</w:t>
        </w:r>
        <w:r w:rsidR="0028247E" w:rsidRPr="0028247E">
          <w:rPr>
            <w:noProof/>
            <w:webHidden/>
          </w:rPr>
          <w:fldChar w:fldCharType="end"/>
        </w:r>
      </w:hyperlink>
    </w:p>
    <w:p w14:paraId="53128261" w14:textId="59D90B2E" w:rsidR="0024106C" w:rsidRDefault="00E45941" w:rsidP="00376942">
      <w:r w:rsidRPr="0028247E">
        <w:rPr>
          <w:b/>
          <w:bCs/>
        </w:rPr>
        <w:fldChar w:fldCharType="end"/>
      </w:r>
      <w:bookmarkEnd w:id="0"/>
    </w:p>
    <w:p w14:paraId="62486C05" w14:textId="547B33A5" w:rsidR="0024106C" w:rsidRDefault="0024106C" w:rsidP="00376942">
      <w:r>
        <w:br w:type="page"/>
      </w:r>
    </w:p>
    <w:p w14:paraId="218C1D73" w14:textId="0BBA4306" w:rsidR="005D1BA4" w:rsidRDefault="00CF4BAF" w:rsidP="00376942">
      <w:pPr>
        <w:pStyle w:val="Titulo1Cesur"/>
      </w:pPr>
      <w:bookmarkStart w:id="1" w:name="_Toc124585815"/>
      <w:r>
        <w:lastRenderedPageBreak/>
        <w:t>Resumen / Abstract</w:t>
      </w:r>
      <w:bookmarkEnd w:id="1"/>
    </w:p>
    <w:p w14:paraId="16D6F427" w14:textId="77777777" w:rsidR="00BF2E7C" w:rsidRDefault="00BF2E7C" w:rsidP="00BF2E7C">
      <w:r>
        <w:t xml:space="preserve">El resumen </w:t>
      </w:r>
      <w:r w:rsidRPr="00BF2E7C">
        <w:rPr>
          <w:b/>
          <w:bCs/>
        </w:rPr>
        <w:t>se redacta en último lugar</w:t>
      </w:r>
      <w:r>
        <w:t xml:space="preserve"> ya que recoge las contribuciones más importantes del trabajo. Es necesario tener muy clara y completa cada parte del documento para poder resumirlo correctamente.</w:t>
      </w:r>
    </w:p>
    <w:p w14:paraId="5BA2DDA2" w14:textId="77777777" w:rsidR="00BF2E7C" w:rsidRDefault="00BF2E7C" w:rsidP="00BF2E7C">
      <w:r>
        <w:br/>
        <w:t xml:space="preserve">Tendrá una extensión de 200 a 300 palabras y deberá ofrecer una visión global de lo que el lector encontrará en el trabajo, destacando sus aspectos fundamentales. Deberás indicar claramente cuál es el objetivo principal del trabajo, la metodología seguida para alcanzarlo, los resultados obtenidos y la principal conclusión extraída. </w:t>
      </w:r>
    </w:p>
    <w:p w14:paraId="48E68CFD" w14:textId="6EC3766B" w:rsidR="00BF2E7C" w:rsidRDefault="00BF2E7C" w:rsidP="00BF2E7C">
      <w:r>
        <w:t>A continuación, indicarás de 3 a 5 palabras clave o keywords como descriptores del trabajo que lo enmarcan en unas temáticas determinadas. Serán los utilizados para localizar tu trabajo si llega a ser publicado.</w:t>
      </w:r>
    </w:p>
    <w:p w14:paraId="151CC21A" w14:textId="6D22CC74" w:rsidR="003973C6" w:rsidRDefault="00CF4BAF" w:rsidP="009B4643">
      <w:pPr>
        <w:rPr>
          <w:b/>
          <w:bCs/>
        </w:rPr>
      </w:pPr>
      <w:r w:rsidRPr="003973C6">
        <w:rPr>
          <w:b/>
          <w:bCs/>
        </w:rPr>
        <w:t>Palabras Clave:</w:t>
      </w:r>
      <w:r w:rsidR="003973C6">
        <w:rPr>
          <w:b/>
          <w:bCs/>
        </w:rPr>
        <w:br w:type="page"/>
      </w:r>
    </w:p>
    <w:p w14:paraId="3823F173" w14:textId="2D34A1FE" w:rsidR="0024106C" w:rsidRDefault="00CF4BAF" w:rsidP="00376942">
      <w:pPr>
        <w:pStyle w:val="Titulo1Cesur"/>
      </w:pPr>
      <w:bookmarkStart w:id="2" w:name="_Toc124585816"/>
      <w:r>
        <w:lastRenderedPageBreak/>
        <w:t>Introducción</w:t>
      </w:r>
      <w:bookmarkEnd w:id="2"/>
      <w:r>
        <w:t xml:space="preserve"> </w:t>
      </w:r>
    </w:p>
    <w:p w14:paraId="2721B866" w14:textId="53B1D9BF" w:rsidR="00230329" w:rsidRDefault="00230329" w:rsidP="00230329">
      <w:pPr>
        <w:jc w:val="left"/>
      </w:pPr>
      <w:r>
        <w:t>La introducción presenta el trabajo al lector: por qué se ha elegido ese tema, qué interés personal se tiene en este trabajo (utilizando una fórmula académica e impersonal), cuáles son los problemas que se han encontrado y que se plantean, qué resultados se quieren conseguir con el trabajo y cómo se va a enfocar. En esta introducción se englobarán, también, los siguientes subepígrafes: justificación, planteamiento del problema y objetivos del trabajo</w:t>
      </w:r>
    </w:p>
    <w:p w14:paraId="5F61F70B" w14:textId="13B2967E" w:rsidR="00100644" w:rsidRDefault="00EC3E0C" w:rsidP="00230329">
      <w:pPr>
        <w:jc w:val="left"/>
        <w:rPr>
          <w:noProof/>
        </w:rPr>
      </w:pPr>
      <w:r w:rsidRPr="00B3669E">
        <w:t xml:space="preserve">La extensión de este bloque debe ser de unas </w:t>
      </w:r>
      <w:r w:rsidR="00100644">
        <w:t>2</w:t>
      </w:r>
      <w:r w:rsidR="00230329">
        <w:t xml:space="preserve"> a 3</w:t>
      </w:r>
      <w:r w:rsidRPr="00B3669E">
        <w:t xml:space="preserve"> caras aprox</w:t>
      </w:r>
      <w:r w:rsidR="000715D9" w:rsidRPr="00B3669E">
        <w:t>. (s</w:t>
      </w:r>
      <w:r w:rsidRPr="00B3669E">
        <w:t>iempre es mejor superarlo que quedarse corto</w:t>
      </w:r>
      <w:r w:rsidR="000715D9" w:rsidRPr="00B3669E">
        <w:t>), y entre l</w:t>
      </w:r>
      <w:r w:rsidR="00CF4BAF" w:rsidRPr="00B3669E">
        <w:t xml:space="preserve">os contenidos deben </w:t>
      </w:r>
      <w:r w:rsidR="000715D9" w:rsidRPr="00B3669E">
        <w:t>aparecer</w:t>
      </w:r>
      <w:r w:rsidR="00CF4BAF" w:rsidRPr="00B3669E">
        <w:t>:</w:t>
      </w:r>
      <w:r w:rsidR="00100644" w:rsidRPr="00100644">
        <w:rPr>
          <w:noProof/>
        </w:rPr>
        <w:t xml:space="preserve"> </w:t>
      </w:r>
    </w:p>
    <w:p w14:paraId="6EC67F13" w14:textId="3D542025" w:rsidR="00CF4BAF" w:rsidRPr="00100644" w:rsidRDefault="00100644" w:rsidP="00230329">
      <w:pPr>
        <w:jc w:val="center"/>
        <w:rPr>
          <w:b/>
          <w:bCs/>
        </w:rPr>
      </w:pPr>
      <w:r>
        <w:rPr>
          <w:noProof/>
        </w:rPr>
        <w:drawing>
          <wp:inline distT="0" distB="0" distL="0" distR="0" wp14:anchorId="75456BE3" wp14:editId="49A42CC4">
            <wp:extent cx="4114800" cy="2370462"/>
            <wp:effectExtent l="0" t="0" r="0" b="4445"/>
            <wp:docPr id="14" name="Imagen 1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4140251" cy="2385124"/>
                    </a:xfrm>
                    <a:prstGeom prst="rect">
                      <a:avLst/>
                    </a:prstGeom>
                  </pic:spPr>
                </pic:pic>
              </a:graphicData>
            </a:graphic>
          </wp:inline>
        </w:drawing>
      </w:r>
    </w:p>
    <w:p w14:paraId="629B7FDE" w14:textId="54BB3EBE" w:rsidR="002F068A" w:rsidRPr="002F068A" w:rsidRDefault="002F068A" w:rsidP="00414A46">
      <w:r w:rsidRPr="002F068A">
        <w:t>Justificación</w:t>
      </w:r>
      <w:r w:rsidR="00495135">
        <w:t xml:space="preserve"> y planteamiento del problema</w:t>
      </w:r>
    </w:p>
    <w:p w14:paraId="4B4F38B9" w14:textId="5797EE6A" w:rsidR="002F068A" w:rsidRDefault="002F068A" w:rsidP="00414A46">
      <w:r>
        <w:t xml:space="preserve">Una descripción de la aportación justificando su novedad, y algo de bibliografía. Aquí deberás describir por qué el trabajo es relevante y qué tipo de solución planteas. Cualquier trabajo parte de la identificación de algún tipo de problema o necesidad, y se concreta construyendo alguna solución o aportación, generalmente barajando antes un conjunto de alternativas. Para evaluar tanto el problema como las posibles líneas de solución, deberás </w:t>
      </w:r>
      <w:r w:rsidRPr="00414A46">
        <w:rPr>
          <w:b/>
          <w:bCs/>
        </w:rPr>
        <w:t>consultar bibliografía relevante</w:t>
      </w:r>
      <w:r>
        <w:t xml:space="preserve"> sobre el tema que te ocupa, que </w:t>
      </w:r>
      <w:r w:rsidRPr="00414A46">
        <w:rPr>
          <w:b/>
          <w:bCs/>
        </w:rPr>
        <w:t>incluirás en tu propuesta.</w:t>
      </w:r>
      <w:r>
        <w:t xml:space="preserve"> Se trata de que demuestres que ya has leído algo sobre el tema y tienes una idea inicial de su complejidad y de la manera de abordarlo.</w:t>
      </w:r>
    </w:p>
    <w:p w14:paraId="3A7B1D20" w14:textId="23756ADD" w:rsidR="002F068A" w:rsidRDefault="00376942" w:rsidP="00414A46">
      <w:r>
        <w:t xml:space="preserve">Motivaciones: </w:t>
      </w:r>
      <w:r w:rsidRPr="00B3669E">
        <w:t>Hay que explicar cuál es la causa de que hayáis elegido este tema y no otro. Es un buen momento para ganarse la atención del lector, y aunque sus gustos no sean los mismos que los del autor, si éste aprecia que el autor ha puesto pasión en el proyecto, seguramente se interesará por él. Podéis empezar por presentaros vosotros, y a continuación hablar del origen de la idea, si es una cuestión personal o solo laboral, si conocéis algo sobre esa empresa o por el contrario es totalmente desconocida y eso os causa interés, …</w:t>
      </w:r>
    </w:p>
    <w:p w14:paraId="129FDCD7" w14:textId="44C9295A" w:rsidR="002F068A" w:rsidRPr="00495135" w:rsidRDefault="00376942" w:rsidP="00414A46">
      <w:r>
        <w:lastRenderedPageBreak/>
        <w:t xml:space="preserve">Módulos del ciclo útiles: </w:t>
      </w:r>
      <w:r w:rsidRPr="00B3669E">
        <w:t>Dado que este proyecto es el broche final a un ciclo de dos años, debéis tratar de buscar relación entre aquellos módulos que os estén aportando valor al desarrollo del mismo. Os animo a recuperar esos libros y ojeando los índices seguramente cojáis muchas ideas. Por supuesto, siempre que citéis contenido de algún libro o manual utilizado, estos deberán ir correctamente citados y mencionados en la bibliografía.</w:t>
      </w:r>
    </w:p>
    <w:p w14:paraId="691037EE" w14:textId="2023FFA3" w:rsidR="002F068A" w:rsidRPr="002F068A" w:rsidRDefault="002F068A" w:rsidP="00414A46">
      <w:r w:rsidRPr="002F068A">
        <w:t>Objetivos</w:t>
      </w:r>
    </w:p>
    <w:p w14:paraId="162A0799" w14:textId="606B308D" w:rsidR="00230329" w:rsidRDefault="00F155CD" w:rsidP="00414A46">
      <w:r>
        <w:t>Ob</w:t>
      </w:r>
      <w:r w:rsidR="00EC3E0C">
        <w:t>j</w:t>
      </w:r>
      <w:r>
        <w:t>e</w:t>
      </w:r>
      <w:r w:rsidR="00EC3E0C">
        <w:t xml:space="preserve">tivos: </w:t>
      </w:r>
      <w:r w:rsidR="00EC3E0C" w:rsidRPr="00B3669E">
        <w:t>Hay que analizar cuál es la finalidad del proyecto, que se pretende conseguir, que utilidad va a tener, quienes serán las personas a las que puede interesar, saber si será un proyecto del que en el futuro otras personas del sector puedan obtener ideas, etc. Además</w:t>
      </w:r>
      <w:r w:rsidR="000715D9" w:rsidRPr="00B3669E">
        <w:t>,</w:t>
      </w:r>
      <w:r w:rsidR="00EC3E0C" w:rsidRPr="00B3669E">
        <w:t xml:space="preserve"> sería interesante dejar una línea abierta de futuras ideas de investigación</w:t>
      </w:r>
      <w:r w:rsidR="000715D9" w:rsidRPr="00B3669E">
        <w:t xml:space="preserve"> o trabajo</w:t>
      </w:r>
      <w:r w:rsidR="00EC3E0C" w:rsidRPr="00B3669E">
        <w:t xml:space="preserve"> que</w:t>
      </w:r>
      <w:r w:rsidR="000715D9" w:rsidRPr="00B3669E">
        <w:t>,</w:t>
      </w:r>
      <w:r w:rsidR="00EC3E0C" w:rsidRPr="00B3669E">
        <w:t xml:space="preserve"> aunque no se traten en el proyecto, serían interesantes</w:t>
      </w:r>
      <w:r w:rsidR="002F068A">
        <w:t>.</w:t>
      </w:r>
    </w:p>
    <w:p w14:paraId="6BA8E3BC" w14:textId="6EC1A411" w:rsidR="00230329" w:rsidRDefault="00230329" w:rsidP="00414A46">
      <w:r>
        <w:t>Los objetivos, tanto el general como los específicos, orientan el trabajo, influyen en el planteamiento y en la metodología, y deben ser retomados en las conclusiones para examinar su cumplimiento. Deben reflejar exactamente qué se quiere lograr con el trabajo.</w:t>
      </w:r>
    </w:p>
    <w:p w14:paraId="7C5B3AB4" w14:textId="19EE6610" w:rsidR="002F068A" w:rsidRDefault="002F068A" w:rsidP="00414A46">
      <w:r w:rsidRPr="00414A46">
        <w:rPr>
          <w:b/>
          <w:bCs/>
        </w:rPr>
        <w:t>Objetivo general:</w:t>
      </w:r>
      <w:r>
        <w:t xml:space="preserve"> “</w:t>
      </w:r>
      <w:r w:rsidR="00230329">
        <w:t>Diseñar</w:t>
      </w:r>
      <w:r>
        <w:t xml:space="preserve"> una aplicación…” </w:t>
      </w:r>
      <w:r w:rsidRPr="00414A46">
        <w:rPr>
          <w:rFonts w:ascii="Arial" w:hAnsi="Arial" w:cs="Arial"/>
        </w:rPr>
        <w:br/>
      </w:r>
      <w:r w:rsidRPr="00414A46">
        <w:rPr>
          <w:b/>
          <w:bCs/>
        </w:rPr>
        <w:t>Varios específicos</w:t>
      </w:r>
      <w:r>
        <w:t xml:space="preserve"> (que guíen a lo largo del trabajo)</w:t>
      </w:r>
    </w:p>
    <w:p w14:paraId="2B0AF66A" w14:textId="1FB01309" w:rsidR="00230329" w:rsidRDefault="00230329" w:rsidP="00414A46">
      <w:r>
        <w:t>Deben ser claros y concisos. Se redactan en infinitivo utilizando verbos como: DEFINIR, EXPONER, EXPLICAR, IDENTIFICAR, MOSTRAR, ARGUMENTAR, COMPROBAR, EJEMPLIFICAR, ORDENAR, RELACIONAR, APLICAR, DEMOSTRAR, CALCULAR, CLASIFICAR, CONSTRUIR, DISEÑAR, MEDIR, UTILIZAR, ANALIZAR, COMPARAR, DETERMINAR, JUSTIFICAR, SELECCIONAR, EVALUAR, VALORAR, VERIFICAR.</w:t>
      </w:r>
    </w:p>
    <w:p w14:paraId="60D5432A" w14:textId="61C238F1" w:rsidR="00230329" w:rsidRPr="00230329" w:rsidRDefault="00230329" w:rsidP="00687A39">
      <w:pPr>
        <w:rPr>
          <w:b/>
          <w:bCs/>
        </w:rPr>
      </w:pPr>
      <w:r>
        <w:t>El objetivo general indica la finalidad del trabajo. Los objetivos específicos son aquellos que concretan las acciones a realizar para el logro del objetivo general.</w:t>
      </w:r>
    </w:p>
    <w:p w14:paraId="2C4143FF" w14:textId="5EDA49E1" w:rsidR="00230329" w:rsidRDefault="00230329" w:rsidP="00687A39"/>
    <w:p w14:paraId="77511813" w14:textId="77777777" w:rsidR="00230329" w:rsidRDefault="00230329" w:rsidP="00687A39">
      <w:pPr>
        <w:rPr>
          <w:b/>
          <w:bCs/>
        </w:rPr>
      </w:pPr>
    </w:p>
    <w:p w14:paraId="1AE4E800" w14:textId="6883FCB8" w:rsidR="0024106C" w:rsidRDefault="53CFC234" w:rsidP="00376942">
      <w:pPr>
        <w:pStyle w:val="Titulo1Cesur"/>
      </w:pPr>
      <w:bookmarkStart w:id="3" w:name="_Toc124585817"/>
      <w:r>
        <w:t xml:space="preserve">Marco </w:t>
      </w:r>
      <w:r w:rsidR="00A153BF">
        <w:t>t</w:t>
      </w:r>
      <w:r>
        <w:t>eórico</w:t>
      </w:r>
      <w:bookmarkEnd w:id="3"/>
    </w:p>
    <w:p w14:paraId="3EEE83E8" w14:textId="77777777" w:rsidR="00230329" w:rsidRDefault="7AD5ACE5" w:rsidP="00230329">
      <w:r w:rsidRPr="000D48C4">
        <w:t>La extensión de este bloque debe ser de unas 10 caras aprox. (siempre es mejor superarlo que quedarse corto).</w:t>
      </w:r>
    </w:p>
    <w:p w14:paraId="4A876C0E" w14:textId="053A94F2" w:rsidR="7AD5ACE5" w:rsidRPr="00230329" w:rsidRDefault="00230329" w:rsidP="00230329">
      <w:pPr>
        <w:rPr>
          <w:rFonts w:asciiTheme="minorHAnsi" w:eastAsiaTheme="minorEastAsia" w:hAnsiTheme="minorHAnsi" w:cstheme="minorBidi"/>
        </w:rPr>
      </w:pPr>
      <w:r>
        <w:t>Recuerda que debes referenciar adecuadamente las fuentes bibliográficas que citas en el texto. En el aula tienes más información sobre cómo incluir la cita o el comentario según la normativa APA.</w:t>
      </w:r>
      <w:r>
        <w:br/>
      </w:r>
    </w:p>
    <w:p w14:paraId="454D6DFF" w14:textId="2F1A6B68" w:rsidR="47BB4DA2" w:rsidRDefault="47BB4DA2" w:rsidP="747CE35A">
      <w:pPr>
        <w:pStyle w:val="Titulo2Cesur"/>
      </w:pPr>
      <w:bookmarkStart w:id="4" w:name="_Toc124585818"/>
      <w:r>
        <w:lastRenderedPageBreak/>
        <w:t>Estudio de mercado</w:t>
      </w:r>
      <w:bookmarkStart w:id="5" w:name="_Hlk70604880"/>
      <w:bookmarkEnd w:id="4"/>
    </w:p>
    <w:p w14:paraId="0CDAE6FF" w14:textId="2AACD1B9" w:rsidR="00495135" w:rsidRDefault="00495135" w:rsidP="00495135">
      <w:pPr>
        <w:pStyle w:val="NormalCesur"/>
      </w:pPr>
      <w:r>
        <w:t xml:space="preserve">Llevar a cabo un estudio de mercado </w:t>
      </w:r>
      <w:r w:rsidR="00772938">
        <w:t xml:space="preserve">sobre el proyecto que vas a llevar a cabo. </w:t>
      </w:r>
    </w:p>
    <w:p w14:paraId="42F66B97" w14:textId="5F33306E" w:rsidR="00772938" w:rsidRPr="00495135" w:rsidRDefault="00772938" w:rsidP="00495135">
      <w:pPr>
        <w:pStyle w:val="NormalCesur"/>
      </w:pPr>
      <w:r>
        <w:t>Consultar el Anexo: “Cómo realizar un estudio de mercado orientado al desarrollo de aplicaciones”.</w:t>
      </w:r>
    </w:p>
    <w:p w14:paraId="20633461" w14:textId="18DD201E" w:rsidR="00A2238E" w:rsidRDefault="00A2238E" w:rsidP="004C0410">
      <w:pPr>
        <w:pStyle w:val="NormalCesur"/>
      </w:pPr>
    </w:p>
    <w:p w14:paraId="7625DF2F" w14:textId="77777777" w:rsidR="00A2238E" w:rsidRPr="00902320" w:rsidRDefault="00A2238E" w:rsidP="004C0410">
      <w:pPr>
        <w:pStyle w:val="NormalCesur"/>
      </w:pPr>
    </w:p>
    <w:p w14:paraId="048055A2" w14:textId="5568B419" w:rsidR="00A2238E" w:rsidRDefault="006966A7" w:rsidP="004C0410">
      <w:pPr>
        <w:pStyle w:val="Titulo2Cesur"/>
      </w:pPr>
      <w:bookmarkStart w:id="6" w:name="_Toc124585819"/>
      <w:bookmarkEnd w:id="5"/>
      <w:r>
        <w:t>Análisis funcional</w:t>
      </w:r>
      <w:bookmarkEnd w:id="6"/>
    </w:p>
    <w:p w14:paraId="05DE893E" w14:textId="77777777" w:rsidR="000F0EAF" w:rsidRDefault="000F0EAF" w:rsidP="004C0410">
      <w:pPr>
        <w:pStyle w:val="NormalCesur"/>
      </w:pPr>
    </w:p>
    <w:p w14:paraId="345F004B" w14:textId="66D3366C" w:rsidR="000F0EAF" w:rsidRPr="000D48C4" w:rsidRDefault="000F0EAF" w:rsidP="001328F9">
      <w:r w:rsidRPr="000F0EAF">
        <w:t xml:space="preserve">El Análisis Funcional es imprescindible para garantizar el éxito de cualquier proyecto de software, ya que es clave para definir todas las funcionalidades que deberá cumplir tu web o </w:t>
      </w:r>
      <w:r w:rsidRPr="000D48C4">
        <w:t>aplicación</w:t>
      </w:r>
      <w:r w:rsidR="000D48C4" w:rsidRPr="000D48C4">
        <w:t>.</w:t>
      </w:r>
      <w:r w:rsidR="009B4643">
        <w:t xml:space="preserve"> Un análisis funcional nos ayuda a:</w:t>
      </w:r>
    </w:p>
    <w:p w14:paraId="3D58194B" w14:textId="4614D7CF" w:rsidR="001328F9" w:rsidRPr="000D48C4" w:rsidRDefault="001328F9" w:rsidP="00414A46">
      <w:pPr>
        <w:pStyle w:val="Prrafodelista"/>
      </w:pPr>
      <w:r w:rsidRPr="000D48C4">
        <w:t>Evaluar la viabilidad técnica y económica de los diferentes procesos que</w:t>
      </w:r>
      <w:r w:rsidR="00DA09BD" w:rsidRPr="000D48C4">
        <w:t xml:space="preserve"> </w:t>
      </w:r>
      <w:r w:rsidRPr="000D48C4">
        <w:t>intervienen en el desarrollo de la aplicación.</w:t>
      </w:r>
    </w:p>
    <w:p w14:paraId="0929305B" w14:textId="77777777" w:rsidR="001328F9" w:rsidRPr="000D48C4" w:rsidRDefault="001328F9" w:rsidP="00414A46">
      <w:pPr>
        <w:pStyle w:val="Prrafodelista"/>
      </w:pPr>
      <w:r w:rsidRPr="000D48C4">
        <w:t>Minimizar las desigualdades entre estética y funcionalidad.</w:t>
      </w:r>
    </w:p>
    <w:p w14:paraId="76FD75A2" w14:textId="4DF970F6" w:rsidR="00DA09BD" w:rsidRPr="000D48C4" w:rsidRDefault="001328F9" w:rsidP="00414A46">
      <w:pPr>
        <w:pStyle w:val="Prrafodelista"/>
      </w:pPr>
      <w:r w:rsidRPr="000D48C4">
        <w:t>Explicar de forma detallada y precisa los diferentes requisitos funcionales a implementar para que todos los implicados en el proyecto tengan claro en qué</w:t>
      </w:r>
      <w:r w:rsidR="000D48C4" w:rsidRPr="000D48C4">
        <w:t xml:space="preserve"> </w:t>
      </w:r>
      <w:r w:rsidRPr="000D48C4">
        <w:t>deben trabajar.</w:t>
      </w:r>
    </w:p>
    <w:p w14:paraId="11074BA2" w14:textId="77777777" w:rsidR="000D48C4" w:rsidRPr="000D48C4" w:rsidRDefault="001328F9" w:rsidP="00414A46">
      <w:pPr>
        <w:pStyle w:val="Prrafodelista"/>
      </w:pPr>
      <w:r w:rsidRPr="000D48C4">
        <w:t>Analizar, controlar y supervisar el desarrollo funcional de la aplicación,</w:t>
      </w:r>
      <w:r w:rsidR="000D48C4" w:rsidRPr="000D48C4">
        <w:t xml:space="preserve"> </w:t>
      </w:r>
      <w:r w:rsidRPr="000D48C4">
        <w:t>permitiendo asegurar su correcto desarrollo y su óptimo rendimiento.</w:t>
      </w:r>
    </w:p>
    <w:p w14:paraId="70FC17C7" w14:textId="77777777" w:rsidR="000D48C4" w:rsidRPr="000D48C4" w:rsidRDefault="001328F9" w:rsidP="00414A46">
      <w:pPr>
        <w:pStyle w:val="Prrafodelista"/>
      </w:pPr>
      <w:r w:rsidRPr="000D48C4">
        <w:t>A posteriori, diseñar diferentes metodologías con las que testear el buen</w:t>
      </w:r>
      <w:r w:rsidR="000D48C4" w:rsidRPr="000D48C4">
        <w:t xml:space="preserve"> </w:t>
      </w:r>
      <w:r w:rsidRPr="000D48C4">
        <w:t>funcionamiento de la aplicación y garantizar el éxito del proyecto.</w:t>
      </w:r>
    </w:p>
    <w:p w14:paraId="4291B036" w14:textId="5EBB80C7" w:rsidR="001328F9" w:rsidRPr="000D48C4" w:rsidRDefault="001328F9" w:rsidP="00414A46">
      <w:pPr>
        <w:pStyle w:val="Prrafodelista"/>
      </w:pPr>
      <w:r w:rsidRPr="000D48C4">
        <w:t>Garantizar que el equipo de mantenimiento conozca la funcionalidad de la</w:t>
      </w:r>
      <w:r w:rsidR="000D48C4" w:rsidRPr="000D48C4">
        <w:t xml:space="preserve"> </w:t>
      </w:r>
      <w:r w:rsidRPr="000D48C4">
        <w:t>aplicación una vez finalizado el desarrollo.</w:t>
      </w:r>
    </w:p>
    <w:p w14:paraId="5C52B373" w14:textId="603F9232" w:rsidR="000D48C4" w:rsidRDefault="009B4643" w:rsidP="001328F9">
      <w:r>
        <w:br/>
      </w:r>
    </w:p>
    <w:p w14:paraId="06B84EE2" w14:textId="77777777" w:rsidR="000D48C4" w:rsidRDefault="000D48C4" w:rsidP="001328F9"/>
    <w:p w14:paraId="21F70D7C" w14:textId="21549374" w:rsidR="00B13E1D" w:rsidRDefault="00297C7D" w:rsidP="009D4C2E">
      <w:pPr>
        <w:pStyle w:val="Ttulo3Cesur"/>
      </w:pPr>
      <w:bookmarkStart w:id="7" w:name="_Toc124585820"/>
      <w:r>
        <w:t>Requisitos funcionales</w:t>
      </w:r>
      <w:bookmarkEnd w:id="7"/>
    </w:p>
    <w:p w14:paraId="44A97D2E" w14:textId="2CEF3065" w:rsidR="00B13E1D" w:rsidRDefault="00B13E1D" w:rsidP="00B13E1D">
      <w:pPr>
        <w:pStyle w:val="NormalCesur"/>
      </w:pPr>
    </w:p>
    <w:p w14:paraId="6F2056F3" w14:textId="608BD89C" w:rsidR="00B13E1D" w:rsidRPr="00B13E1D" w:rsidRDefault="00B13E1D" w:rsidP="00B13E1D">
      <w:pPr>
        <w:pStyle w:val="NormalCesur"/>
      </w:pPr>
      <w:r w:rsidRPr="00B13E1D">
        <w:t>Un requisito funcional define una función del sistema de software o sus componentes. Una función es descrita como un conjunto de entradas, comportamientos y salidas</w:t>
      </w:r>
    </w:p>
    <w:p w14:paraId="01A76B6A" w14:textId="0C93ECFB" w:rsidR="004E3789" w:rsidRDefault="009D4C2E" w:rsidP="009D4C2E">
      <w:r>
        <w:br/>
      </w:r>
      <w:r w:rsidR="004E3789">
        <w:t>Ejemplos:</w:t>
      </w:r>
    </w:p>
    <w:p w14:paraId="55A49AFC" w14:textId="2B63FB1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lastRenderedPageBreak/>
        <w:t>Requisito Autenticación de usuario</w:t>
      </w:r>
      <w:r w:rsidRPr="00B13E1D">
        <w:rPr>
          <w:rFonts w:ascii="Times New Roman" w:eastAsia="Times New Roman" w:hAnsi="Times New Roman"/>
          <w:i/>
          <w:iCs/>
          <w:color w:val="365F91" w:themeColor="accent1" w:themeShade="BF"/>
          <w:sz w:val="24"/>
          <w:szCs w:val="24"/>
          <w:lang w:eastAsia="es-ES_tradnl"/>
        </w:rPr>
        <w:t>: Accederemos a la aplicación a través de una autenticación de usuario con email y contraseña.</w:t>
      </w:r>
    </w:p>
    <w:p w14:paraId="29821D3A" w14:textId="5D4E2682"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Panel de funcionalidades</w:t>
      </w:r>
      <w:r w:rsidRPr="00B13E1D">
        <w:rPr>
          <w:rFonts w:ascii="Times New Roman" w:eastAsia="Times New Roman" w:hAnsi="Times New Roman"/>
          <w:i/>
          <w:iCs/>
          <w:color w:val="365F91" w:themeColor="accent1" w:themeShade="BF"/>
          <w:sz w:val="24"/>
          <w:szCs w:val="24"/>
          <w:lang w:eastAsia="es-ES_tradnl"/>
        </w:rPr>
        <w:t>: Al acceder a la aplicación se mostrarán las funciones disponibles: reserva de piscina, noticias, incidencias, contacto.</w:t>
      </w:r>
    </w:p>
    <w:p w14:paraId="691A1C7A" w14:textId="10465B51" w:rsidR="004E3789" w:rsidRPr="00B13E1D" w:rsidRDefault="004E3789" w:rsidP="009D4C2E">
      <w:pPr>
        <w:rPr>
          <w:rFonts w:ascii="Times New Roman" w:eastAsia="Times New Roman" w:hAnsi="Times New Roman"/>
          <w:i/>
          <w:iCs/>
          <w:color w:val="365F91" w:themeColor="accent1" w:themeShade="BF"/>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sección reservas</w:t>
      </w:r>
      <w:r w:rsidRPr="00B13E1D">
        <w:rPr>
          <w:rFonts w:ascii="Times New Roman" w:eastAsia="Times New Roman" w:hAnsi="Times New Roman"/>
          <w:i/>
          <w:iCs/>
          <w:color w:val="365F91" w:themeColor="accent1" w:themeShade="BF"/>
          <w:sz w:val="24"/>
          <w:szCs w:val="24"/>
          <w:lang w:eastAsia="es-ES_tradnl"/>
        </w:rPr>
        <w:t>: Al seleccionar “Reservas” el usuario podrá reservar un día para la piscina, además de ver las reservas ya realizadas si las tuviera.</w:t>
      </w:r>
    </w:p>
    <w:p w14:paraId="390E367E" w14:textId="427688CB" w:rsidR="009B4643" w:rsidRPr="004E3789" w:rsidRDefault="004E3789" w:rsidP="009D4C2E">
      <w:pPr>
        <w:rPr>
          <w:rFonts w:ascii="Times New Roman" w:eastAsia="Times New Roman" w:hAnsi="Times New Roman"/>
          <w:i/>
          <w:iCs/>
          <w:sz w:val="24"/>
          <w:szCs w:val="24"/>
          <w:lang w:eastAsia="es-ES_tradnl"/>
        </w:rPr>
      </w:pPr>
      <w:r w:rsidRPr="00B13E1D">
        <w:rPr>
          <w:rFonts w:ascii="Times New Roman" w:eastAsia="Times New Roman" w:hAnsi="Times New Roman"/>
          <w:b/>
          <w:bCs/>
          <w:i/>
          <w:iCs/>
          <w:color w:val="365F91" w:themeColor="accent1" w:themeShade="BF"/>
          <w:sz w:val="24"/>
          <w:szCs w:val="24"/>
          <w:lang w:eastAsia="es-ES_tradnl"/>
        </w:rPr>
        <w:t>Requisito Acceso a incidencias</w:t>
      </w:r>
      <w:r w:rsidRPr="00B13E1D">
        <w:rPr>
          <w:rFonts w:ascii="Times New Roman" w:eastAsia="Times New Roman" w:hAnsi="Times New Roman"/>
          <w:i/>
          <w:iCs/>
          <w:color w:val="365F91" w:themeColor="accent1" w:themeShade="BF"/>
          <w:sz w:val="24"/>
          <w:szCs w:val="24"/>
          <w:lang w:eastAsia="es-ES_tradnl"/>
        </w:rPr>
        <w:t>: Al seleccionar “ Tablón de incidencias” el usuario podrá ver las incidencias de la comunidad, además de crear nuevas.</w:t>
      </w:r>
      <w:r w:rsidR="009B4643" w:rsidRPr="00B13E1D">
        <w:rPr>
          <w:i/>
          <w:iCs/>
          <w:color w:val="365F91" w:themeColor="accent1" w:themeShade="BF"/>
        </w:rPr>
        <w:t>.</w:t>
      </w:r>
      <w:r w:rsidR="009B4643" w:rsidRPr="004E3789">
        <w:rPr>
          <w:i/>
          <w:iCs/>
        </w:rPr>
        <w:br/>
      </w:r>
    </w:p>
    <w:p w14:paraId="40C41594" w14:textId="77777777" w:rsidR="009B4643" w:rsidRDefault="009B4643" w:rsidP="009B4643">
      <w:pPr>
        <w:ind w:left="720"/>
      </w:pPr>
    </w:p>
    <w:p w14:paraId="07A9D547" w14:textId="714D6261" w:rsidR="009B4643" w:rsidRDefault="00297C7D" w:rsidP="00B13E1D">
      <w:pPr>
        <w:pStyle w:val="Ttulo3Cesur"/>
      </w:pPr>
      <w:bookmarkStart w:id="8" w:name="_Toc124585821"/>
      <w:r>
        <w:t>Casos de uso</w:t>
      </w:r>
      <w:bookmarkEnd w:id="8"/>
      <w:r>
        <w:t xml:space="preserve"> </w:t>
      </w:r>
    </w:p>
    <w:p w14:paraId="7DA06593" w14:textId="77777777" w:rsidR="009B4643" w:rsidRDefault="00297C7D" w:rsidP="009B4643">
      <w:pPr>
        <w:jc w:val="left"/>
      </w:pPr>
      <w:r>
        <w:br/>
      </w:r>
      <w:r w:rsidRPr="00297C7D">
        <w:t>Mediante el diagrama de casos de uso mostraremos de una forma gráfica la funcionalidad de todo el sistema y como el usuario de la aplicación (Actor) interacciona con el mismo.</w:t>
      </w:r>
      <w:r w:rsidR="009B4643">
        <w:br/>
      </w:r>
      <w:r w:rsidR="009B4643">
        <w:br/>
        <w:t>El Diagrama debe seguir la notación para casos de uso establecida por UML, incluyendo los elementos del modelo de casos de uso, es decir:</w:t>
      </w:r>
    </w:p>
    <w:p w14:paraId="6E945970" w14:textId="4C113D55" w:rsidR="009B4643" w:rsidRDefault="009B4643" w:rsidP="00414A46">
      <w:pPr>
        <w:pStyle w:val="Prrafodelista"/>
      </w:pPr>
      <w:r>
        <w:t>Actores</w:t>
      </w:r>
      <w:r w:rsidR="009D4C2E">
        <w:t>/</w:t>
      </w:r>
      <w:r>
        <w:t>Casos de Uso</w:t>
      </w:r>
      <w:r w:rsidR="009D4C2E">
        <w:t>/</w:t>
      </w:r>
      <w:r>
        <w:t>Relaciones.</w:t>
      </w:r>
    </w:p>
    <w:p w14:paraId="4C380D68" w14:textId="77777777" w:rsidR="009B4643" w:rsidRDefault="009B4643" w:rsidP="009B4643">
      <w:pPr>
        <w:jc w:val="left"/>
      </w:pPr>
    </w:p>
    <w:p w14:paraId="1D672207" w14:textId="77777777" w:rsidR="009B4643" w:rsidRDefault="009B4643" w:rsidP="009B4643">
      <w:pPr>
        <w:jc w:val="left"/>
      </w:pPr>
      <w:r>
        <w:t>Las relaciones de Actores con casos de usos se denominan “Asociaciones”.</w:t>
      </w:r>
    </w:p>
    <w:p w14:paraId="189138D1" w14:textId="77777777" w:rsidR="009B4643" w:rsidRDefault="009B4643" w:rsidP="009B4643">
      <w:pPr>
        <w:jc w:val="left"/>
      </w:pPr>
      <w:r>
        <w:t>Las relaciones entre casos de uso se denominan “Generalizaciones” y pueden ser de dos tipos, de uso (Uses) o de herencia (Extends).</w:t>
      </w:r>
    </w:p>
    <w:p w14:paraId="4DBEACDD" w14:textId="20D390C7" w:rsidR="009B4643" w:rsidRDefault="009B4643" w:rsidP="009B4643">
      <w:r>
        <w:t>Según el número de casos de uso se puede usar un diagrama, o varios según los módulos o funcionalidad.</w:t>
      </w:r>
    </w:p>
    <w:p w14:paraId="26FA6909" w14:textId="77777777" w:rsidR="009B4643" w:rsidRDefault="009B4643" w:rsidP="009B4643"/>
    <w:p w14:paraId="21493629" w14:textId="3E20F6C0" w:rsidR="009D4C2E" w:rsidRDefault="009B4643" w:rsidP="00A8074A">
      <w:r>
        <w:lastRenderedPageBreak/>
        <w:t>Leyenda:</w:t>
      </w:r>
      <w:r w:rsidRPr="009B4643">
        <w:rPr>
          <w:noProof/>
        </w:rPr>
        <w:t xml:space="preserve"> </w:t>
      </w:r>
      <w:r>
        <w:rPr>
          <w:noProof/>
        </w:rPr>
        <w:br/>
      </w:r>
      <w:r w:rsidRPr="00B62AA0">
        <w:rPr>
          <w:noProof/>
          <w:lang w:eastAsia="es-ES"/>
        </w:rPr>
        <w:drawing>
          <wp:inline distT="0" distB="0" distL="0" distR="0" wp14:anchorId="3049A7BD" wp14:editId="01B6B896">
            <wp:extent cx="3026979" cy="1665890"/>
            <wp:effectExtent l="0" t="0" r="0" b="0"/>
            <wp:docPr id="1"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3621" cy="1669546"/>
                    </a:xfrm>
                    <a:prstGeom prst="rect">
                      <a:avLst/>
                    </a:prstGeom>
                    <a:noFill/>
                    <a:ln>
                      <a:noFill/>
                    </a:ln>
                  </pic:spPr>
                </pic:pic>
              </a:graphicData>
            </a:graphic>
          </wp:inline>
        </w:drawing>
      </w:r>
    </w:p>
    <w:p w14:paraId="53747EDD" w14:textId="77777777" w:rsidR="009D4C2E" w:rsidRDefault="009D4C2E" w:rsidP="00A8074A"/>
    <w:p w14:paraId="0F5A0243" w14:textId="77777777" w:rsidR="004E3789" w:rsidRPr="00176EB4" w:rsidRDefault="004E3789" w:rsidP="00A8074A">
      <w:pPr>
        <w:rPr>
          <w:rFonts w:cs="Arial"/>
          <w:color w:val="222222"/>
          <w:sz w:val="19"/>
          <w:szCs w:val="19"/>
          <w:lang w:val="es-VE" w:eastAsia="es-VE"/>
        </w:rPr>
      </w:pPr>
      <w:bookmarkStart w:id="9" w:name="_Toc393210581"/>
      <w:r>
        <w:rPr>
          <w:lang w:val="es-VE"/>
        </w:rPr>
        <w:t>[Nombre de Caso de Uso Nro. 1]</w:t>
      </w:r>
      <w:bookmarkEnd w:id="9"/>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78"/>
        <w:gridCol w:w="3866"/>
        <w:gridCol w:w="2842"/>
      </w:tblGrid>
      <w:tr w:rsidR="004E3789" w:rsidRPr="00FD0F86" w14:paraId="1B68BCF1" w14:textId="77777777" w:rsidTr="00DB3CCF">
        <w:tc>
          <w:tcPr>
            <w:tcW w:w="1701" w:type="dxa"/>
            <w:shd w:val="clear" w:color="auto" w:fill="auto"/>
          </w:tcPr>
          <w:p w14:paraId="0B156E9A" w14:textId="77777777" w:rsidR="004E3789" w:rsidRPr="00FD0F86" w:rsidRDefault="004E3789" w:rsidP="00A8074A">
            <w:pPr>
              <w:rPr>
                <w:rFonts w:eastAsia="Times New Roman" w:cs="Arial"/>
                <w:color w:val="000000"/>
                <w:sz w:val="19"/>
                <w:szCs w:val="19"/>
                <w:lang w:eastAsia="es-VE"/>
              </w:rPr>
            </w:pPr>
            <w:r w:rsidRPr="00FD0F86">
              <w:rPr>
                <w:rFonts w:eastAsia="Times New Roman" w:cs="Arial"/>
                <w:color w:val="000000"/>
                <w:szCs w:val="24"/>
                <w:lang w:eastAsia="es-VE"/>
              </w:rPr>
              <w:t>Caso de Uso</w:t>
            </w:r>
          </w:p>
        </w:tc>
        <w:tc>
          <w:tcPr>
            <w:tcW w:w="4176" w:type="dxa"/>
            <w:shd w:val="clear" w:color="auto" w:fill="auto"/>
          </w:tcPr>
          <w:p w14:paraId="5040CE8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[Nombre del Caso de Uso]</w:t>
            </w:r>
          </w:p>
        </w:tc>
        <w:tc>
          <w:tcPr>
            <w:tcW w:w="2993" w:type="dxa"/>
            <w:shd w:val="clear" w:color="auto" w:fill="auto"/>
          </w:tcPr>
          <w:p w14:paraId="613F0C6B" w14:textId="77777777" w:rsidR="004E3789" w:rsidRPr="00FD0F86" w:rsidRDefault="004E3789" w:rsidP="00A8074A">
            <w:pPr>
              <w:rPr>
                <w:rFonts w:eastAsia="Times New Roman" w:cs="Arial"/>
                <w:color w:val="00B050"/>
                <w:szCs w:val="24"/>
                <w:lang w:eastAsia="es-VE"/>
              </w:rPr>
            </w:pPr>
            <w:r w:rsidRPr="00FD0F86">
              <w:rPr>
                <w:rFonts w:eastAsia="Times New Roman" w:cs="Arial"/>
                <w:b/>
                <w:color w:val="000000"/>
                <w:szCs w:val="24"/>
                <w:lang w:eastAsia="es-VE"/>
              </w:rPr>
              <w:t>Identificador:</w:t>
            </w:r>
            <w:r w:rsidRPr="00FD0F86">
              <w:rPr>
                <w:rFonts w:eastAsia="Times New Roman" w:cs="Arial"/>
                <w:color w:val="00B050"/>
                <w:szCs w:val="24"/>
                <w:lang w:eastAsia="es-VE"/>
              </w:rPr>
              <w:t xml:space="preserve"> </w:t>
            </w:r>
          </w:p>
          <w:p w14:paraId="4ACC51BE"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[Del caso de uso]</w:t>
            </w:r>
          </w:p>
        </w:tc>
      </w:tr>
      <w:tr w:rsidR="004E3789" w:rsidRPr="00FD0F86" w14:paraId="33A46B02" w14:textId="77777777" w:rsidTr="00DB3CCF">
        <w:tc>
          <w:tcPr>
            <w:tcW w:w="1701" w:type="dxa"/>
            <w:shd w:val="clear" w:color="auto" w:fill="auto"/>
          </w:tcPr>
          <w:p w14:paraId="1C25380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Actores</w:t>
            </w:r>
          </w:p>
        </w:tc>
        <w:tc>
          <w:tcPr>
            <w:tcW w:w="7169" w:type="dxa"/>
            <w:gridSpan w:val="2"/>
            <w:shd w:val="clear" w:color="auto" w:fill="auto"/>
          </w:tcPr>
          <w:p w14:paraId="5AE238A8" w14:textId="77777777" w:rsidR="004E3789" w:rsidRPr="00FD0F86" w:rsidRDefault="004E3789" w:rsidP="00A8074A">
            <w:pPr>
              <w:rPr>
                <w:rFonts w:eastAsia="Times New Roman" w:cs="Arial"/>
                <w:b/>
                <w:color w:val="000000"/>
                <w:szCs w:val="24"/>
                <w:lang w:eastAsia="es-VE"/>
              </w:rPr>
            </w:pPr>
            <w:r w:rsidRPr="00FD0F86">
              <w:rPr>
                <w:rFonts w:eastAsia="Times New Roman" w:cs="Arial"/>
                <w:color w:val="00B050"/>
                <w:szCs w:val="24"/>
                <w:lang w:eastAsia="es-VE"/>
              </w:rPr>
              <w:t>[Listado de los actores que tienen participación en el caso de uso]</w:t>
            </w:r>
          </w:p>
        </w:tc>
      </w:tr>
      <w:tr w:rsidR="004E3789" w:rsidRPr="00FD0F86" w14:paraId="7E990ECD" w14:textId="77777777" w:rsidTr="00DB3CCF">
        <w:tc>
          <w:tcPr>
            <w:tcW w:w="1701" w:type="dxa"/>
            <w:shd w:val="clear" w:color="auto" w:fill="auto"/>
          </w:tcPr>
          <w:p w14:paraId="45AA0DBC"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Tipo</w:t>
            </w:r>
          </w:p>
        </w:tc>
        <w:tc>
          <w:tcPr>
            <w:tcW w:w="7169" w:type="dxa"/>
            <w:gridSpan w:val="2"/>
            <w:shd w:val="clear" w:color="auto" w:fill="auto"/>
          </w:tcPr>
          <w:p w14:paraId="27DDAF41"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[Tipo de caso de uso, primario, secundario, opcional]</w:t>
            </w:r>
          </w:p>
        </w:tc>
      </w:tr>
      <w:tr w:rsidR="004E3789" w:rsidRPr="00FD0F86" w14:paraId="64649E21" w14:textId="77777777" w:rsidTr="00DB3CCF">
        <w:tc>
          <w:tcPr>
            <w:tcW w:w="1701" w:type="dxa"/>
            <w:shd w:val="clear" w:color="auto" w:fill="auto"/>
          </w:tcPr>
          <w:p w14:paraId="50D9C588"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Referencias</w:t>
            </w:r>
          </w:p>
        </w:tc>
        <w:tc>
          <w:tcPr>
            <w:tcW w:w="7169" w:type="dxa"/>
            <w:gridSpan w:val="2"/>
            <w:shd w:val="clear" w:color="auto" w:fill="auto"/>
          </w:tcPr>
          <w:p w14:paraId="4D7BE45F"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[Requerimientos o funcionalidades incluidas en este caso de uso.</w:t>
            </w:r>
          </w:p>
          <w:p w14:paraId="24F4F4EB"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Casos de uso relacionados.]</w:t>
            </w:r>
          </w:p>
        </w:tc>
      </w:tr>
      <w:tr w:rsidR="004E3789" w:rsidRPr="00FD0F86" w14:paraId="65687734" w14:textId="77777777" w:rsidTr="00DB3CCF">
        <w:tc>
          <w:tcPr>
            <w:tcW w:w="1701" w:type="dxa"/>
            <w:shd w:val="clear" w:color="auto" w:fill="auto"/>
          </w:tcPr>
          <w:p w14:paraId="03135220"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Precondición</w:t>
            </w:r>
          </w:p>
        </w:tc>
        <w:tc>
          <w:tcPr>
            <w:tcW w:w="7169" w:type="dxa"/>
            <w:gridSpan w:val="2"/>
            <w:shd w:val="clear" w:color="auto" w:fill="auto"/>
          </w:tcPr>
          <w:p w14:paraId="17424BF3"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[Condiciones sobre el estado del sistema que deben cumplirse para iniciar el caso de uso]</w:t>
            </w:r>
          </w:p>
        </w:tc>
      </w:tr>
      <w:tr w:rsidR="004E3789" w:rsidRPr="00FD0F86" w14:paraId="236C6775" w14:textId="77777777" w:rsidTr="00DB3CCF">
        <w:tc>
          <w:tcPr>
            <w:tcW w:w="1701" w:type="dxa"/>
            <w:shd w:val="clear" w:color="auto" w:fill="auto"/>
          </w:tcPr>
          <w:p w14:paraId="73B1F322"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Postcondición</w:t>
            </w:r>
          </w:p>
        </w:tc>
        <w:tc>
          <w:tcPr>
            <w:tcW w:w="7169" w:type="dxa"/>
            <w:gridSpan w:val="2"/>
            <w:shd w:val="clear" w:color="auto" w:fill="auto"/>
          </w:tcPr>
          <w:p w14:paraId="0CC9591D"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[Efectos inmediatos que tienen la ejecución del caso de uso sobre el estado del sistema]</w:t>
            </w:r>
          </w:p>
        </w:tc>
      </w:tr>
      <w:tr w:rsidR="004E3789" w:rsidRPr="00FD0F86" w14:paraId="68316A18" w14:textId="77777777" w:rsidTr="00DB3CCF">
        <w:tc>
          <w:tcPr>
            <w:tcW w:w="1701" w:type="dxa"/>
            <w:shd w:val="clear" w:color="auto" w:fill="auto"/>
          </w:tcPr>
          <w:p w14:paraId="10C9B6A5"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Descripción</w:t>
            </w:r>
          </w:p>
        </w:tc>
        <w:tc>
          <w:tcPr>
            <w:tcW w:w="7169" w:type="dxa"/>
            <w:gridSpan w:val="2"/>
            <w:shd w:val="clear" w:color="auto" w:fill="auto"/>
          </w:tcPr>
          <w:p w14:paraId="257081D4"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[Descripción del caso de uso]</w:t>
            </w:r>
          </w:p>
        </w:tc>
      </w:tr>
      <w:tr w:rsidR="004E3789" w:rsidRPr="00FD0F86" w14:paraId="53C27ED2" w14:textId="77777777" w:rsidTr="00DB3CCF">
        <w:tc>
          <w:tcPr>
            <w:tcW w:w="1701" w:type="dxa"/>
            <w:shd w:val="clear" w:color="auto" w:fill="auto"/>
          </w:tcPr>
          <w:p w14:paraId="4AC010E1" w14:textId="77777777" w:rsidR="004E3789" w:rsidRPr="00FD0F86" w:rsidRDefault="004E3789" w:rsidP="00A8074A">
            <w:pPr>
              <w:rPr>
                <w:rFonts w:eastAsia="Times New Roman" w:cs="Arial"/>
                <w:color w:val="000000"/>
                <w:szCs w:val="24"/>
                <w:lang w:eastAsia="es-VE"/>
              </w:rPr>
            </w:pPr>
            <w:r w:rsidRPr="00FD0F86">
              <w:rPr>
                <w:rFonts w:eastAsia="Times New Roman" w:cs="Arial"/>
                <w:color w:val="000000"/>
                <w:szCs w:val="24"/>
                <w:lang w:eastAsia="es-VE"/>
              </w:rPr>
              <w:t>Resumen</w:t>
            </w:r>
          </w:p>
        </w:tc>
        <w:tc>
          <w:tcPr>
            <w:tcW w:w="7169" w:type="dxa"/>
            <w:gridSpan w:val="2"/>
            <w:shd w:val="clear" w:color="auto" w:fill="auto"/>
          </w:tcPr>
          <w:p w14:paraId="455472BC" w14:textId="77777777" w:rsidR="004E3789" w:rsidRPr="00FD0F86" w:rsidRDefault="004E3789" w:rsidP="00A8074A">
            <w:pPr>
              <w:rPr>
                <w:rFonts w:eastAsia="Times New Roman" w:cs="Arial"/>
                <w:color w:val="00B050"/>
                <w:szCs w:val="24"/>
                <w:lang w:eastAsia="es-VE"/>
              </w:rPr>
            </w:pPr>
            <w:r w:rsidRPr="00FD0F86">
              <w:rPr>
                <w:rFonts w:eastAsia="Times New Roman" w:cs="Arial"/>
                <w:color w:val="00B050"/>
                <w:szCs w:val="24"/>
                <w:lang w:eastAsia="es-VE"/>
              </w:rPr>
              <w:t>[Resumen de alto nivel del funcionamiento</w:t>
            </w:r>
          </w:p>
        </w:tc>
      </w:tr>
    </w:tbl>
    <w:p w14:paraId="67882709" w14:textId="77777777" w:rsidR="004E3789" w:rsidRDefault="004E3789" w:rsidP="00A8074A">
      <w:pPr>
        <w:rPr>
          <w:rFonts w:eastAsia="Times New Roman" w:cs="Arial"/>
          <w:color w:val="222222"/>
          <w:sz w:val="19"/>
          <w:szCs w:val="19"/>
          <w:lang w:eastAsia="es-VE"/>
        </w:rPr>
      </w:pPr>
    </w:p>
    <w:p w14:paraId="768C5A14" w14:textId="57F70548" w:rsidR="004E3789" w:rsidRDefault="004E3789" w:rsidP="00A8074A">
      <w:r>
        <w:br/>
      </w:r>
    </w:p>
    <w:p w14:paraId="3A928B66" w14:textId="77777777" w:rsidR="004E3789" w:rsidRDefault="004E3789" w:rsidP="00A8074A">
      <w:r>
        <w:br w:type="page"/>
      </w:r>
    </w:p>
    <w:p w14:paraId="4FC51D04" w14:textId="11A6FA25" w:rsidR="009B4643" w:rsidRDefault="004E3789" w:rsidP="009B4643">
      <w:pPr>
        <w:rPr>
          <w:i/>
          <w:iCs/>
        </w:rPr>
      </w:pPr>
      <w:r w:rsidRPr="009D4C2E">
        <w:rPr>
          <w:i/>
          <w:iCs/>
        </w:rPr>
        <w:lastRenderedPageBreak/>
        <w:t>Ejemplo</w:t>
      </w:r>
      <w:r w:rsidR="009D4C2E" w:rsidRPr="009D4C2E">
        <w:rPr>
          <w:i/>
          <w:iCs/>
        </w:rPr>
        <w:t>s</w:t>
      </w:r>
    </w:p>
    <w:p w14:paraId="4DD7217A" w14:textId="512C1C76" w:rsidR="009D4C2E" w:rsidRDefault="009D4C2E" w:rsidP="009B4643">
      <w:pPr>
        <w:rPr>
          <w:i/>
          <w:iCs/>
        </w:rPr>
      </w:pPr>
    </w:p>
    <w:p w14:paraId="3778118A" w14:textId="03419D72" w:rsidR="009D4C2E" w:rsidRDefault="009D4C2E" w:rsidP="009B4643">
      <w:pPr>
        <w:rPr>
          <w:i/>
          <w:iCs/>
        </w:rPr>
      </w:pPr>
      <w:r>
        <w:rPr>
          <w:i/>
          <w:iCs/>
          <w:noProof/>
          <w:lang w:eastAsia="es-ES"/>
        </w:rPr>
        <w:drawing>
          <wp:inline distT="0" distB="0" distL="0" distR="0" wp14:anchorId="7533E2BA" wp14:editId="213EDA18">
            <wp:extent cx="2892336" cy="2940291"/>
            <wp:effectExtent l="0" t="0" r="3810"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908798" cy="2957026"/>
                    </a:xfrm>
                    <a:prstGeom prst="rect">
                      <a:avLst/>
                    </a:prstGeom>
                  </pic:spPr>
                </pic:pic>
              </a:graphicData>
            </a:graphic>
          </wp:inline>
        </w:drawing>
      </w:r>
    </w:p>
    <w:p w14:paraId="4EC42294" w14:textId="77777777" w:rsidR="009D4C2E" w:rsidRPr="009D4C2E" w:rsidRDefault="009D4C2E" w:rsidP="009B4643">
      <w:pPr>
        <w:rPr>
          <w:i/>
          <w:iCs/>
        </w:rPr>
      </w:pPr>
    </w:p>
    <w:p w14:paraId="0168B25F" w14:textId="779CF946" w:rsidR="009B4643" w:rsidRDefault="004E3789" w:rsidP="009B4643">
      <w:r>
        <w:rPr>
          <w:noProof/>
          <w:lang w:eastAsia="es-ES"/>
        </w:rPr>
        <w:drawing>
          <wp:inline distT="0" distB="0" distL="0" distR="0" wp14:anchorId="5C13DC27" wp14:editId="293120FD">
            <wp:extent cx="3875968" cy="211163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3909794" cy="2130065"/>
                    </a:xfrm>
                    <a:prstGeom prst="rect">
                      <a:avLst/>
                    </a:prstGeom>
                  </pic:spPr>
                </pic:pic>
              </a:graphicData>
            </a:graphic>
          </wp:inline>
        </w:drawing>
      </w:r>
    </w:p>
    <w:p w14:paraId="70690E3E" w14:textId="288F98CA" w:rsidR="00297C7D" w:rsidRPr="00297C7D" w:rsidRDefault="00297C7D" w:rsidP="009B4643"/>
    <w:p w14:paraId="0D99FE98" w14:textId="5FCDAB80" w:rsidR="00A8074A" w:rsidRDefault="004E3789" w:rsidP="004C0410">
      <w:r>
        <w:rPr>
          <w:noProof/>
          <w:lang w:eastAsia="es-ES"/>
        </w:rPr>
        <w:lastRenderedPageBreak/>
        <w:drawing>
          <wp:inline distT="0" distB="0" distL="0" distR="0" wp14:anchorId="6B694FA4" wp14:editId="1D73F97E">
            <wp:extent cx="3582558" cy="2149366"/>
            <wp:effectExtent l="0" t="0" r="0" b="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orreo electrónic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3641740" cy="2184873"/>
                    </a:xfrm>
                    <a:prstGeom prst="rect">
                      <a:avLst/>
                    </a:prstGeom>
                  </pic:spPr>
                </pic:pic>
              </a:graphicData>
            </a:graphic>
          </wp:inline>
        </w:drawing>
      </w:r>
    </w:p>
    <w:p w14:paraId="55DB796A" w14:textId="5F363D48" w:rsidR="003973C6" w:rsidRPr="00A8074A" w:rsidRDefault="00A8074A" w:rsidP="00A8074A">
      <w:pPr>
        <w:jc w:val="left"/>
        <w:rPr>
          <w:rFonts w:ascii="Eras Medium ITC" w:hAnsi="Eras Medium ITC"/>
          <w:b/>
          <w:i/>
          <w:noProof/>
          <w:color w:val="49548C"/>
          <w:spacing w:val="2"/>
          <w:w w:val="101"/>
          <w:lang w:eastAsia="es-ES"/>
        </w:rPr>
      </w:pPr>
      <w:r>
        <w:br w:type="page"/>
      </w:r>
    </w:p>
    <w:p w14:paraId="2B848964" w14:textId="5BD0B090" w:rsidR="0024106C" w:rsidRDefault="00D96E34" w:rsidP="00376942">
      <w:pPr>
        <w:pStyle w:val="Titulo1Cesur"/>
      </w:pPr>
      <w:bookmarkStart w:id="10" w:name="_Toc124585822"/>
      <w:r>
        <w:lastRenderedPageBreak/>
        <w:t>Desarrollo</w:t>
      </w:r>
      <w:bookmarkEnd w:id="10"/>
      <w:r w:rsidR="00D75C5C">
        <w:t xml:space="preserve">  **********Trabajando en ello*************</w:t>
      </w:r>
    </w:p>
    <w:p w14:paraId="4F757EC3" w14:textId="77777777" w:rsidR="00BA1514" w:rsidRDefault="00BA1514" w:rsidP="00567694">
      <w:pPr>
        <w:ind w:left="720" w:hanging="360"/>
        <w:rPr>
          <w:rStyle w:val="NormalCesurCar"/>
          <w:rFonts w:asciiTheme="minorHAnsi" w:hAnsiTheme="minorHAnsi" w:cstheme="minorHAnsi"/>
          <w:bCs w:val="0"/>
          <w:color w:val="000000" w:themeColor="text1"/>
          <w:szCs w:val="22"/>
        </w:rPr>
      </w:pPr>
    </w:p>
    <w:p w14:paraId="0B63D3A5" w14:textId="40765EAF" w:rsidR="00A209BE" w:rsidRPr="00BA1514" w:rsidRDefault="00414A46" w:rsidP="00BA1514">
      <w:pPr>
        <w:pStyle w:val="NormalCesur"/>
        <w:rPr>
          <w:rFonts w:cstheme="minorHAnsi"/>
          <w:color w:val="000000" w:themeColor="text1"/>
          <w:szCs w:val="22"/>
        </w:rPr>
      </w:pPr>
      <w:r>
        <w:t>*</w:t>
      </w:r>
      <w:r w:rsidR="00BA1514" w:rsidRPr="000D48C4">
        <w:t xml:space="preserve">La extensión de este bloque debe ser de unas 10 caras aprox. (siempre es mejor superarlo que quedarse corto). </w:t>
      </w:r>
      <w:r w:rsidR="00BA1514">
        <w:br/>
      </w:r>
      <w:r w:rsidR="00BA1514">
        <w:br/>
      </w:r>
      <w:r>
        <w:rPr>
          <w:rFonts w:cstheme="minorHAnsi"/>
          <w:color w:val="000000" w:themeColor="text1"/>
          <w:szCs w:val="22"/>
        </w:rPr>
        <w:t>*</w:t>
      </w:r>
      <w:r w:rsidR="00D96E34" w:rsidRPr="00BA1514">
        <w:rPr>
          <w:rFonts w:cstheme="minorHAnsi"/>
          <w:color w:val="000000" w:themeColor="text1"/>
          <w:szCs w:val="22"/>
        </w:rPr>
        <w:t>Este apartado</w:t>
      </w:r>
      <w:r w:rsidR="009B7CE4" w:rsidRPr="00BA1514">
        <w:rPr>
          <w:rFonts w:cstheme="minorHAnsi"/>
          <w:color w:val="000000" w:themeColor="text1"/>
          <w:szCs w:val="22"/>
        </w:rPr>
        <w:t xml:space="preserve"> es </w:t>
      </w:r>
      <w:r w:rsidR="00297C7D" w:rsidRPr="00BA1514">
        <w:rPr>
          <w:rFonts w:cstheme="minorHAnsi"/>
          <w:color w:val="000000" w:themeColor="text1"/>
          <w:szCs w:val="22"/>
        </w:rPr>
        <w:t>se detallar</w:t>
      </w:r>
      <w:r w:rsidR="00BA1514">
        <w:rPr>
          <w:rFonts w:cstheme="minorHAnsi"/>
          <w:color w:val="000000" w:themeColor="text1"/>
          <w:szCs w:val="22"/>
        </w:rPr>
        <w:t>á</w:t>
      </w:r>
      <w:r w:rsidR="00297C7D" w:rsidRPr="00BA1514">
        <w:rPr>
          <w:rFonts w:cstheme="minorHAnsi"/>
          <w:color w:val="000000" w:themeColor="text1"/>
          <w:szCs w:val="22"/>
        </w:rPr>
        <w:t xml:space="preserve"> todas las fases del desarrollo</w:t>
      </w:r>
      <w:r w:rsidR="005E5FBF" w:rsidRPr="00BA1514">
        <w:rPr>
          <w:rFonts w:cstheme="minorHAnsi"/>
          <w:color w:val="000000" w:themeColor="text1"/>
          <w:szCs w:val="22"/>
        </w:rPr>
        <w:t xml:space="preserve"> </w:t>
      </w:r>
      <w:r w:rsidR="00BA1514">
        <w:rPr>
          <w:rFonts w:cstheme="minorHAnsi"/>
          <w:color w:val="000000" w:themeColor="text1"/>
          <w:szCs w:val="22"/>
        </w:rPr>
        <w:t>de software.</w:t>
      </w:r>
    </w:p>
    <w:p w14:paraId="63921151" w14:textId="77777777" w:rsidR="00297C7D" w:rsidRDefault="00297C7D" w:rsidP="00297C7D"/>
    <w:p w14:paraId="46812CC0" w14:textId="4215F36D" w:rsidR="00414A46" w:rsidRPr="00414A46" w:rsidRDefault="00414A46" w:rsidP="00297C7D">
      <w:pPr>
        <w:rPr>
          <w:b/>
          <w:bCs/>
        </w:rPr>
      </w:pPr>
      <w:r w:rsidRPr="00414A46">
        <w:rPr>
          <w:b/>
          <w:bCs/>
        </w:rPr>
        <w:t>Entrada de datos:</w:t>
      </w:r>
    </w:p>
    <w:p w14:paraId="5002C3BE" w14:textId="069C32DE" w:rsidR="00414A46" w:rsidRDefault="00414A46" w:rsidP="00414A46">
      <w:pPr>
        <w:pStyle w:val="Prrafodelista"/>
        <w:numPr>
          <w:ilvl w:val="0"/>
          <w:numId w:val="36"/>
        </w:numPr>
      </w:pPr>
      <w:r>
        <w:t>La entrada de datos se realizará a través de ficheros de datos con la extensión ".</w:t>
      </w:r>
      <w:r>
        <w:t>xlsx</w:t>
      </w:r>
      <w:r>
        <w:t>".</w:t>
      </w:r>
    </w:p>
    <w:p w14:paraId="151C2B97" w14:textId="1AD1D1F1" w:rsidR="00414A46" w:rsidRDefault="00414A46" w:rsidP="00414A46">
      <w:pPr>
        <w:pStyle w:val="Prrafodelista"/>
        <w:numPr>
          <w:ilvl w:val="0"/>
          <w:numId w:val="36"/>
        </w:numPr>
      </w:pPr>
      <w:r>
        <w:t xml:space="preserve">Sólo se podrá cargar un tipo de archivo que contenga datos de fuerza de ambas piernas. Será por tanto </w:t>
      </w:r>
      <w:r>
        <w:t>responsabilidad</w:t>
      </w:r>
      <w:r>
        <w:t xml:space="preserve"> de quien genere el archivo de pedalada de duplicar los datos de una pierna a la otra, en caso de tener datos solamente de una de ellas.</w:t>
      </w:r>
    </w:p>
    <w:p w14:paraId="74C0F1FB" w14:textId="77777777" w:rsidR="00414A46" w:rsidRDefault="00414A46" w:rsidP="00414A46">
      <w:pPr>
        <w:pStyle w:val="Prrafodelista"/>
        <w:numPr>
          <w:ilvl w:val="0"/>
          <w:numId w:val="36"/>
        </w:numPr>
      </w:pPr>
      <w:r>
        <w:t>Ese archivo de datos podrá seleccionarse desde la aplicación utilizando una ventana de explorador de archivos.</w:t>
      </w:r>
    </w:p>
    <w:p w14:paraId="291017E1" w14:textId="77777777" w:rsidR="00414A46" w:rsidRDefault="00414A46" w:rsidP="00414A46">
      <w:pPr>
        <w:pStyle w:val="Prrafodelista"/>
        <w:numPr>
          <w:ilvl w:val="0"/>
          <w:numId w:val="36"/>
        </w:numPr>
      </w:pPr>
      <w:r>
        <w:t>"El archivo de datos tendrá el siguiente formato:</w:t>
      </w:r>
    </w:p>
    <w:p w14:paraId="6970E994" w14:textId="0B6A8EC3" w:rsidR="00414A46" w:rsidRDefault="00414A46" w:rsidP="00414A46">
      <w:pPr>
        <w:pStyle w:val="Prrafodelista"/>
      </w:pPr>
      <w:r>
        <w:t>Cuatro columnas (y por tanto, 4 datos por línea), separadas por ';'.</w:t>
      </w:r>
    </w:p>
    <w:p w14:paraId="2BBDC09D" w14:textId="7B9CE492" w:rsidR="00414A46" w:rsidRDefault="00414A46" w:rsidP="00414A46">
      <w:pPr>
        <w:pStyle w:val="Prrafodelista"/>
      </w:pPr>
      <w:r>
        <w:t>La primera columna indicará el ángulo en grados.</w:t>
      </w:r>
    </w:p>
    <w:p w14:paraId="29930574" w14:textId="1F0578DA" w:rsidR="00414A46" w:rsidRDefault="00414A46" w:rsidP="00414A46">
      <w:pPr>
        <w:pStyle w:val="Prrafodelista"/>
      </w:pPr>
      <w:r>
        <w:t>La segunda columna indicará la fuerza de la pierna izquierda en Newtons.</w:t>
      </w:r>
    </w:p>
    <w:p w14:paraId="0844F262" w14:textId="3A182AA1" w:rsidR="00414A46" w:rsidRDefault="00414A46" w:rsidP="00414A46">
      <w:pPr>
        <w:pStyle w:val="Prrafodelista"/>
      </w:pPr>
      <w:r>
        <w:t>La tercera columna indicará la fuerza de la pierna derecha en Newtons.</w:t>
      </w:r>
    </w:p>
    <w:p w14:paraId="581358C4" w14:textId="1D10FFF8" w:rsidR="00414A46" w:rsidRDefault="00414A46" w:rsidP="00414A46">
      <w:pPr>
        <w:pStyle w:val="Prrafodelista"/>
      </w:pPr>
      <w:r>
        <w:t>La cuarta indicará la velocidad angular normalizada en grados/segundo.</w:t>
      </w:r>
    </w:p>
    <w:p w14:paraId="794135C2" w14:textId="311FF6F3" w:rsidR="00414A46" w:rsidRDefault="00414A46" w:rsidP="00414A46">
      <w:pPr>
        <w:pStyle w:val="Prrafodelista"/>
      </w:pPr>
      <w:r>
        <w:t>Los datos serán valores con cifras decimales, siendo la ',' el separador decimal."</w:t>
      </w:r>
    </w:p>
    <w:p w14:paraId="55B85C85" w14:textId="3B0686E6" w:rsidR="00414A46" w:rsidRDefault="00414A46" w:rsidP="00414A46">
      <w:pPr>
        <w:pStyle w:val="Prrafodelista"/>
        <w:numPr>
          <w:ilvl w:val="0"/>
          <w:numId w:val="36"/>
        </w:numPr>
      </w:pPr>
      <w:r>
        <w:t>Los datos de ángulo se presentarán en grados, normalmente con saltos de 0.05 entre cada muestra, por lo que habrá en total 7200 muestras. Aunque se recomienda no dejar ese valor fijo porque esto puede variar de unos archivos a otros.</w:t>
      </w:r>
    </w:p>
    <w:p w14:paraId="2C5D6EFE" w14:textId="1CC23CB3" w:rsidR="00414A46" w:rsidRDefault="00414A46" w:rsidP="00414A46">
      <w:pPr>
        <w:pStyle w:val="Prrafodelista"/>
        <w:numPr>
          <w:ilvl w:val="0"/>
          <w:numId w:val="36"/>
        </w:numPr>
      </w:pPr>
      <w:r>
        <w:t>Los datos de fuerza podrán tener hasta 6 cifras decimales y podrán haber valores positivos y negativos.</w:t>
      </w:r>
    </w:p>
    <w:p w14:paraId="65AD5DBE" w14:textId="77777777" w:rsidR="00414A46" w:rsidRDefault="00414A46" w:rsidP="00414A46"/>
    <w:p w14:paraId="30F9F989" w14:textId="77777777" w:rsidR="00414A46" w:rsidRDefault="00414A46" w:rsidP="00414A46"/>
    <w:p w14:paraId="3128E2D7" w14:textId="097B7041" w:rsidR="00414A46" w:rsidRPr="00414A46" w:rsidRDefault="00414A46" w:rsidP="00414A46">
      <w:pPr>
        <w:rPr>
          <w:b/>
          <w:bCs/>
        </w:rPr>
      </w:pPr>
      <w:r w:rsidRPr="00414A46">
        <w:rPr>
          <w:b/>
          <w:bCs/>
        </w:rPr>
        <w:lastRenderedPageBreak/>
        <w:t>Representaciones:</w:t>
      </w:r>
    </w:p>
    <w:p w14:paraId="164BFA05" w14:textId="77777777" w:rsidR="00414A46" w:rsidRDefault="00414A46" w:rsidP="00414A46">
      <w:pPr>
        <w:pStyle w:val="Prrafodelista"/>
        <w:numPr>
          <w:ilvl w:val="0"/>
          <w:numId w:val="43"/>
        </w:numPr>
      </w:pPr>
      <w:r>
        <w:t>Una vez cargado un fichero de datos, podrá verse su aspecto mediante una representación gráfica en coordenadas polares (gráfica de torque), como la de la imagen de abajo.</w:t>
      </w:r>
    </w:p>
    <w:p w14:paraId="55513048" w14:textId="2F5F7FEE" w:rsidR="00414A46" w:rsidRDefault="00414A46" w:rsidP="00414A46">
      <w:pPr>
        <w:pStyle w:val="Prrafodelista"/>
        <w:numPr>
          <w:ilvl w:val="0"/>
          <w:numId w:val="0"/>
        </w:numPr>
        <w:ind w:left="720"/>
        <w:jc w:val="center"/>
      </w:pPr>
      <w:r>
        <w:rPr>
          <w:noProof/>
        </w:rPr>
        <w:drawing>
          <wp:inline distT="0" distB="0" distL="0" distR="0" wp14:anchorId="7DBBA4D3" wp14:editId="22AF2AEA">
            <wp:extent cx="2286000" cy="2178774"/>
            <wp:effectExtent l="0" t="0" r="0" b="0"/>
            <wp:docPr id="1662801317" name="Imagen 1" descr="Gráfico, Gráfico radial&#10;&#10;Descripción generada automáticamente">
              <a:extLst xmlns:a="http://schemas.openxmlformats.org/drawingml/2006/main">
                <a:ext uri="{FF2B5EF4-FFF2-40B4-BE49-F238E27FC236}">
                  <a16:creationId xmlns:a16="http://schemas.microsoft.com/office/drawing/2014/main" id="{11968030-F115-222C-D7DC-83E4B1456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01317" name="Imagen 1" descr="Gráfico, Gráfico radial&#10;&#10;Descripción generada automáticamente">
                      <a:extLst>
                        <a:ext uri="{FF2B5EF4-FFF2-40B4-BE49-F238E27FC236}">
                          <a16:creationId xmlns:a16="http://schemas.microsoft.com/office/drawing/2014/main" id="{11968030-F115-222C-D7DC-83E4B145695E}"/>
                        </a:ext>
                      </a:extLst>
                    </pic:cNvPr>
                    <pic:cNvPicPr>
                      <a:picLocks noChangeAspect="1"/>
                    </pic:cNvPicPr>
                  </pic:nvPicPr>
                  <pic:blipFill>
                    <a:blip r:embed="rId18"/>
                    <a:stretch>
                      <a:fillRect/>
                    </a:stretch>
                  </pic:blipFill>
                  <pic:spPr>
                    <a:xfrm>
                      <a:off x="0" y="0"/>
                      <a:ext cx="2286000" cy="2178774"/>
                    </a:xfrm>
                    <a:prstGeom prst="rect">
                      <a:avLst/>
                    </a:prstGeom>
                  </pic:spPr>
                </pic:pic>
              </a:graphicData>
            </a:graphic>
          </wp:inline>
        </w:drawing>
      </w:r>
    </w:p>
    <w:p w14:paraId="7BC35506" w14:textId="77777777" w:rsidR="00414A46" w:rsidRDefault="00414A46" w:rsidP="00414A46">
      <w:pPr>
        <w:pStyle w:val="Prrafodelista"/>
        <w:numPr>
          <w:ilvl w:val="0"/>
          <w:numId w:val="43"/>
        </w:numPr>
      </w:pPr>
      <w:r>
        <w:t>Se podrá seleccionar entre 2 modos de visualización: gráfico único y multigráfico.</w:t>
      </w:r>
    </w:p>
    <w:p w14:paraId="0FA1C4C3" w14:textId="77777777" w:rsidR="00414A46" w:rsidRDefault="00414A46" w:rsidP="00414A46">
      <w:pPr>
        <w:pStyle w:val="Prrafodelista"/>
        <w:numPr>
          <w:ilvl w:val="0"/>
          <w:numId w:val="43"/>
        </w:numPr>
      </w:pPr>
      <w:r>
        <w:t>En el modo multigráfico se mostrarán 3 gráficas independientes como la de arriba y en cada una de ellas los gráficos de torque de:  sólo pierna izquierda, sólo pierna derecha y la combinada de ambas piernas.</w:t>
      </w:r>
    </w:p>
    <w:p w14:paraId="4C0630CD" w14:textId="77777777" w:rsidR="00414A46" w:rsidRDefault="00414A46" w:rsidP="00414A46">
      <w:pPr>
        <w:pStyle w:val="Prrafodelista"/>
        <w:numPr>
          <w:ilvl w:val="0"/>
          <w:numId w:val="43"/>
        </w:numPr>
      </w:pPr>
      <w:r>
        <w:t>En el modo de gráfico unico se podrán representar en una misma gráfica los gráficos de torque de: sólo pierna izquierda, sólo pierna derecha y la combinada de ambas piernas.</w:t>
      </w:r>
    </w:p>
    <w:p w14:paraId="248AF8A6" w14:textId="77777777" w:rsidR="00414A46" w:rsidRDefault="00414A46" w:rsidP="00414A46">
      <w:pPr>
        <w:pStyle w:val="Prrafodelista"/>
        <w:numPr>
          <w:ilvl w:val="0"/>
          <w:numId w:val="43"/>
        </w:numPr>
      </w:pPr>
      <w:r>
        <w:t>En el modo gráfico único se podrán representar de forma simultánea (con diferentes colores) o independiente cualquiera de las tres gráficas, motivo por el cual se recomienda utilizar checkboxes para la selección.</w:t>
      </w:r>
    </w:p>
    <w:p w14:paraId="0271B96C" w14:textId="464F0C29" w:rsidR="00414A46" w:rsidRPr="00D75C5C" w:rsidRDefault="00D75C5C" w:rsidP="00414A46">
      <w:pPr>
        <w:rPr>
          <w:b/>
          <w:bCs/>
        </w:rPr>
      </w:pPr>
      <w:r w:rsidRPr="00D75C5C">
        <w:rPr>
          <w:b/>
          <w:bCs/>
        </w:rPr>
        <w:t>Controles:</w:t>
      </w:r>
    </w:p>
    <w:p w14:paraId="2B7E564F" w14:textId="77777777" w:rsidR="00D75C5C" w:rsidRDefault="00D75C5C" w:rsidP="00D75C5C">
      <w:pPr>
        <w:pStyle w:val="Prrafodelista"/>
        <w:numPr>
          <w:ilvl w:val="0"/>
          <w:numId w:val="44"/>
        </w:numPr>
      </w:pPr>
      <w:r>
        <w:t>Habrá un control para indicar la cadencia a la que se realizarán los cálculos.</w:t>
      </w:r>
    </w:p>
    <w:p w14:paraId="28C1EACB" w14:textId="77777777" w:rsidR="00D75C5C" w:rsidRDefault="00D75C5C" w:rsidP="00D75C5C">
      <w:pPr>
        <w:pStyle w:val="Prrafodelista"/>
        <w:numPr>
          <w:ilvl w:val="0"/>
          <w:numId w:val="44"/>
        </w:numPr>
      </w:pPr>
      <w:r>
        <w:t>Se podrá configurar también la frecuencia de muestreo a la que el potenciómetro (simulador) tomará la muestras.</w:t>
      </w:r>
    </w:p>
    <w:p w14:paraId="32593C46" w14:textId="77777777" w:rsidR="00D75C5C" w:rsidRDefault="00D75C5C" w:rsidP="00D75C5C">
      <w:pPr>
        <w:pStyle w:val="Prrafodelista"/>
        <w:numPr>
          <w:ilvl w:val="0"/>
          <w:numId w:val="44"/>
        </w:numPr>
      </w:pPr>
      <w:r>
        <w:t>También se podrá seleccionar el modo de cálculo de potencia: por pedalada completa, por cuadrantes, octantes o incluso por cualquier otro ángulo que se quiera poner.</w:t>
      </w:r>
    </w:p>
    <w:p w14:paraId="4698B101" w14:textId="246A0AB2" w:rsidR="00D75C5C" w:rsidRDefault="00D75C5C" w:rsidP="00D75C5C">
      <w:pPr>
        <w:pStyle w:val="Prrafodelista"/>
        <w:numPr>
          <w:ilvl w:val="0"/>
          <w:numId w:val="44"/>
        </w:numPr>
      </w:pPr>
      <w:r>
        <w:t>También se deberá indicar la longitud de biela en mm. Será un parámetro que deberá introducir el usuario a partir de una caja de texto.</w:t>
      </w:r>
    </w:p>
    <w:p w14:paraId="5FE311CA" w14:textId="0A561658" w:rsidR="00414A46" w:rsidRDefault="00D75C5C" w:rsidP="00414A46">
      <w:r>
        <w:lastRenderedPageBreak/>
        <w:t>cálculos Fs.:</w:t>
      </w:r>
    </w:p>
    <w:p w14:paraId="684B6C09" w14:textId="77777777" w:rsidR="00D75C5C" w:rsidRDefault="00D75C5C" w:rsidP="00D75C5C">
      <w:r>
        <w:t>Los cálculos en función de la frecuencia de muestreo se agruparán dentro de una pestaña de la interfaz gráfica.</w:t>
      </w:r>
    </w:p>
    <w:p w14:paraId="307C8B6F" w14:textId="77777777" w:rsidR="00D75C5C" w:rsidRDefault="00D75C5C" w:rsidP="00D75C5C">
      <w:r>
        <w:t>"Una vez que la aplicación disponga de todos los datos necesarios (archivo de pedalada y longitud de biela), se podrá calcular la Potencia ideal. Deberán mostrarse los siguientes datos:</w:t>
      </w:r>
    </w:p>
    <w:p w14:paraId="34FDE5F6" w14:textId="77777777" w:rsidR="00D75C5C" w:rsidRDefault="00D75C5C" w:rsidP="00D75C5C">
      <w:r>
        <w:t>- Potencia total (combinada).</w:t>
      </w:r>
    </w:p>
    <w:p w14:paraId="0B6BD088" w14:textId="77777777" w:rsidR="00D75C5C" w:rsidRDefault="00D75C5C" w:rsidP="00D75C5C">
      <w:r>
        <w:t>- Potencia pierna derecha.</w:t>
      </w:r>
    </w:p>
    <w:p w14:paraId="422BB3CB" w14:textId="77777777" w:rsidR="00D75C5C" w:rsidRDefault="00D75C5C" w:rsidP="00D75C5C">
      <w:r>
        <w:t>- Potencia pierna izquierda.</w:t>
      </w:r>
    </w:p>
    <w:p w14:paraId="219D4A0A" w14:textId="77777777" w:rsidR="00D75C5C" w:rsidRDefault="00D75C5C" w:rsidP="00D75C5C">
      <w:r>
        <w:t>- Balance izqda/dcha: el porcentaje de la potencia total que se hace con cada pierna. "</w:t>
      </w:r>
    </w:p>
    <w:p w14:paraId="2A2E2C90" w14:textId="77777777" w:rsidR="00D75C5C" w:rsidRDefault="00D75C5C" w:rsidP="00D75C5C">
      <w:r>
        <w:t>"La potencia ideal se calcula según la siguiente fórmula:</w:t>
      </w:r>
    </w:p>
    <w:p w14:paraId="48705C5D" w14:textId="77777777" w:rsidR="00D75C5C" w:rsidRDefault="00D75C5C" w:rsidP="00D75C5C">
      <w:r>
        <w:t xml:space="preserve">Potencia = F * w </w:t>
      </w:r>
      <w:r w:rsidRPr="00D75C5C">
        <w:rPr>
          <w:b/>
          <w:bCs/>
        </w:rPr>
        <w:t>= [F(N) * cadencia ( rpm) * 2 * PI * LongitudBiela (mm)] / [60 * 1000]</w:t>
      </w:r>
    </w:p>
    <w:p w14:paraId="199443A3" w14:textId="77777777" w:rsidR="00D75C5C" w:rsidRDefault="00D75C5C" w:rsidP="00D75C5C"/>
    <w:p w14:paraId="67F3949C" w14:textId="77777777" w:rsidR="00D75C5C" w:rsidRDefault="00D75C5C" w:rsidP="00D75C5C">
      <w:r>
        <w:t>En este caso ideal, la fuerza F sería el promedio de fuerza de todas las muestras de la pedalada."</w:t>
      </w:r>
    </w:p>
    <w:p w14:paraId="0699210F" w14:textId="77777777" w:rsidR="00D75C5C" w:rsidRDefault="00D75C5C" w:rsidP="00D75C5C">
      <w:r>
        <w:t>Para los cálculos de potencia reales, habrá que muestrear los datos de la pedalada y es entonces cuando podremos ver el error que introduce este fenómeno al no utilizar todas las muestras sino sólo unas pocas (según frecuencia de muestreo y cadencia).</w:t>
      </w:r>
    </w:p>
    <w:p w14:paraId="3B95DDA5" w14:textId="77777777" w:rsidR="00D75C5C" w:rsidRDefault="00D75C5C" w:rsidP="00D75C5C">
      <w:r>
        <w:t>"El número de muestras equiespaciadas que debemos coger de la pedalada para los cálculos reales dependerá de la frecuencia de muestreo y de la cadencia, de acuerdo con la siguiente fórmula:</w:t>
      </w:r>
    </w:p>
    <w:p w14:paraId="7F64C852" w14:textId="77777777" w:rsidR="00D75C5C" w:rsidRDefault="00D75C5C" w:rsidP="00D75C5C">
      <w:r>
        <w:t>Sp = Fs / (C/60)</w:t>
      </w:r>
    </w:p>
    <w:p w14:paraId="5865F9A2" w14:textId="77777777" w:rsidR="00D75C5C" w:rsidRDefault="00D75C5C" w:rsidP="00D75C5C"/>
    <w:p w14:paraId="5B26A1D4" w14:textId="77777777" w:rsidR="00D75C5C" w:rsidRDefault="00D75C5C" w:rsidP="00D75C5C">
      <w:r>
        <w:t>Donde:</w:t>
      </w:r>
    </w:p>
    <w:p w14:paraId="741B2405" w14:textId="77777777" w:rsidR="00D75C5C" w:rsidRDefault="00D75C5C" w:rsidP="00D75C5C">
      <w:r>
        <w:t>- Sp: muestras por pedalada.</w:t>
      </w:r>
    </w:p>
    <w:p w14:paraId="5041C422" w14:textId="77777777" w:rsidR="00D75C5C" w:rsidRDefault="00D75C5C" w:rsidP="00D75C5C">
      <w:r>
        <w:t>- Fs: frecuencia de muestreo.</w:t>
      </w:r>
    </w:p>
    <w:p w14:paraId="060E30FC" w14:textId="77777777" w:rsidR="00D75C5C" w:rsidRDefault="00D75C5C" w:rsidP="00D75C5C">
      <w:r>
        <w:t>- C: cadencia en vueltas por minuto."</w:t>
      </w:r>
    </w:p>
    <w:p w14:paraId="6979E4D9" w14:textId="77777777" w:rsidR="00D75C5C" w:rsidRDefault="00D75C5C" w:rsidP="00D75C5C">
      <w:r>
        <w:t>"Los resultados del cálculo de la potencia real deberá mostrar lo siguiente:</w:t>
      </w:r>
    </w:p>
    <w:p w14:paraId="044D469B" w14:textId="77777777" w:rsidR="00D75C5C" w:rsidRDefault="00D75C5C" w:rsidP="00D75C5C">
      <w:r>
        <w:t>- Potencia total (combinada).</w:t>
      </w:r>
    </w:p>
    <w:p w14:paraId="239A5FC2" w14:textId="77777777" w:rsidR="00D75C5C" w:rsidRDefault="00D75C5C" w:rsidP="00D75C5C">
      <w:r>
        <w:lastRenderedPageBreak/>
        <w:t>- Potencia pierna derecha.</w:t>
      </w:r>
    </w:p>
    <w:p w14:paraId="745858D6" w14:textId="77777777" w:rsidR="00D75C5C" w:rsidRDefault="00D75C5C" w:rsidP="00D75C5C">
      <w:r>
        <w:t>- Potencia pierna izquierda.</w:t>
      </w:r>
    </w:p>
    <w:p w14:paraId="7C54EEE4" w14:textId="77777777" w:rsidR="00D75C5C" w:rsidRDefault="00D75C5C" w:rsidP="00D75C5C">
      <w:r>
        <w:t>- Balance izqda/dcha: el porcentaje de la potencia total que se hace con cada pierna. "</w:t>
      </w:r>
    </w:p>
    <w:p w14:paraId="615DA96C" w14:textId="77777777" w:rsidR="00D75C5C" w:rsidRDefault="00D75C5C" w:rsidP="00D75C5C">
      <w:r>
        <w:t>Además, se deberá indicar para cada uno de esos parámetros, el porcentaje de error cometido con respecto a los valores ideales.</w:t>
      </w:r>
    </w:p>
    <w:p w14:paraId="6139732B" w14:textId="77777777" w:rsidR="00D75C5C" w:rsidRDefault="00D75C5C" w:rsidP="00D75C5C">
      <w:r>
        <w:t>"Hay que tener cuidado cuando el número de muestras de la pedalada ideal (7200) no es divisible por el número de muestras por pedalada (Sp). En ese caso  habrá que:</w:t>
      </w:r>
    </w:p>
    <w:p w14:paraId="740417C7" w14:textId="77777777" w:rsidR="00D75C5C" w:rsidRDefault="00D75C5C" w:rsidP="00D75C5C">
      <w:r>
        <w:t>- Coger la siguiente muestra (aunque sea de la sigueinte pedalada).</w:t>
      </w:r>
    </w:p>
    <w:p w14:paraId="5C11215B" w14:textId="77777777" w:rsidR="00D75C5C" w:rsidRDefault="00D75C5C" w:rsidP="00D75C5C">
      <w:r>
        <w:t>- Como hemos cogido más muestras de las que corresponden a una vuelta completa (360º), habrá que hacer una regla de tres para estimar el valor calculado a esos 360º de una pedalada completa. "</w:t>
      </w:r>
    </w:p>
    <w:p w14:paraId="183987D6" w14:textId="77777777" w:rsidR="00D75C5C" w:rsidRDefault="00D75C5C" w:rsidP="00D75C5C">
      <w:r>
        <w:t>"Se deberá dar la opción al usuario de visualizar la curva de error debido a la frecuencia de muestreo. Para ello, el usuario deberá introducir 3 valores que se le pedirán en una ventana emergente (o en un espacio de la interfaz):</w:t>
      </w:r>
    </w:p>
    <w:p w14:paraId="721CE62B" w14:textId="77777777" w:rsidR="00D75C5C" w:rsidRDefault="00D75C5C" w:rsidP="00D75C5C">
      <w:r>
        <w:t>- Fs inicio.</w:t>
      </w:r>
    </w:p>
    <w:p w14:paraId="59B7001F" w14:textId="77777777" w:rsidR="00D75C5C" w:rsidRDefault="00D75C5C" w:rsidP="00D75C5C">
      <w:r>
        <w:t>- Fs fin.</w:t>
      </w:r>
    </w:p>
    <w:p w14:paraId="5C8C92E1" w14:textId="77777777" w:rsidR="00D75C5C" w:rsidRDefault="00D75C5C" w:rsidP="00D75C5C">
      <w:r>
        <w:t>- Número de puntos de la curva.</w:t>
      </w:r>
    </w:p>
    <w:p w14:paraId="17EBB7FA" w14:textId="77777777" w:rsidR="00D75C5C" w:rsidRDefault="00D75C5C" w:rsidP="00D75C5C"/>
    <w:p w14:paraId="0D4C8B28" w14:textId="0FB45ADC" w:rsidR="00414A46" w:rsidRDefault="00D75C5C" w:rsidP="00414A46">
      <w:r>
        <w:t>Con esos datos, para cada una de las Fs resultantes deberá calcularse el error de potencia y representarlo en una gráfica."</w:t>
      </w:r>
    </w:p>
    <w:p w14:paraId="14DA87B5" w14:textId="77777777" w:rsidR="00414A46" w:rsidRDefault="00414A46" w:rsidP="00414A46">
      <w:pPr>
        <w:pStyle w:val="Prrafodelista"/>
        <w:numPr>
          <w:ilvl w:val="0"/>
          <w:numId w:val="0"/>
        </w:numPr>
        <w:ind w:left="720"/>
      </w:pPr>
    </w:p>
    <w:p w14:paraId="7BF9CF92" w14:textId="6049D636" w:rsidR="00075935" w:rsidRDefault="00297C7D" w:rsidP="00075935">
      <w:pPr>
        <w:pStyle w:val="Titulo2Cesur"/>
        <w:rPr>
          <w:rStyle w:val="NormalCesurCar"/>
          <w:rFonts w:asciiTheme="minorHAnsi" w:hAnsiTheme="minorHAnsi" w:cstheme="minorHAnsi"/>
          <w:color w:val="000000" w:themeColor="text1"/>
        </w:rPr>
      </w:pPr>
      <w:bookmarkStart w:id="11" w:name="_Toc124585823"/>
      <w:r>
        <w:t>Di</w:t>
      </w:r>
      <w:r w:rsidR="00567694">
        <w:t>seño</w:t>
      </w:r>
      <w:bookmarkEnd w:id="11"/>
      <w:r w:rsidR="000D48C4">
        <w:br/>
      </w:r>
    </w:p>
    <w:p w14:paraId="1E680296" w14:textId="3B5D0E49" w:rsidR="00075935" w:rsidRPr="00075935" w:rsidRDefault="00075935" w:rsidP="00075935">
      <w:pPr>
        <w:pStyle w:val="NormalCesur"/>
      </w:pPr>
      <w:r w:rsidRPr="00075935">
        <w:t>En esta siguiente fase debemos trazar una estructura interna del software. Para ello, descomponemos y organizamos el sistema en diferentes elementos que puedan elaborarse por separado.</w:t>
      </w:r>
    </w:p>
    <w:p w14:paraId="0FBB0E34" w14:textId="0B117D72" w:rsidR="00A209BE" w:rsidRPr="00075935" w:rsidRDefault="00075935" w:rsidP="00075935">
      <w:pPr>
        <w:pStyle w:val="NormalCesur"/>
      </w:pPr>
      <w:r w:rsidRPr="00075935">
        <w:t>Esto debe dar lugar a la creación de un SDD (Descripción del Diseño de Software). Se trata de un documento en el que se describe la estructura relacional global del sistema, así como una especificación de cuál es la función de cada una de sus partes o cómo combinan entre ellas:</w:t>
      </w:r>
      <w:r w:rsidRPr="00075935">
        <w:br/>
      </w:r>
      <w:r w:rsidRPr="00075935">
        <w:br/>
        <w:t>Diagrama de clases, diagramas de secuencias, arquitectura del software, diseño de la base de datos</w:t>
      </w:r>
      <w:r w:rsidR="00567694" w:rsidRPr="00075935">
        <w:rPr>
          <w:lang w:eastAsia="en-US"/>
        </w:rPr>
        <w:br/>
      </w:r>
      <w:r w:rsidR="00567694" w:rsidRPr="00075935">
        <w:rPr>
          <w:rFonts w:ascii="Calibri" w:hAnsi="Calibri"/>
          <w:lang w:eastAsia="en-US"/>
        </w:rPr>
        <w:lastRenderedPageBreak/>
        <w:br/>
      </w:r>
    </w:p>
    <w:p w14:paraId="45B42A95" w14:textId="0A7BA64A" w:rsidR="004C0410" w:rsidRPr="004C0410" w:rsidRDefault="00567694" w:rsidP="004C0410">
      <w:pPr>
        <w:pStyle w:val="Titulo2Cesur"/>
        <w:rPr>
          <w:rStyle w:val="NormalCesurCar"/>
          <w:rFonts w:asciiTheme="minorHAnsi" w:hAnsiTheme="minorHAnsi" w:cstheme="minorHAnsi"/>
          <w:b/>
          <w:bCs/>
          <w:color w:val="000000" w:themeColor="text1"/>
          <w:sz w:val="22"/>
          <w:szCs w:val="22"/>
        </w:rPr>
      </w:pPr>
      <w:bookmarkStart w:id="12" w:name="_Toc124585824"/>
      <w:r w:rsidRPr="004C0410">
        <w:t>Interfaz gráfica</w:t>
      </w:r>
      <w:bookmarkEnd w:id="12"/>
      <w:r w:rsidR="00D75C5C">
        <w:t xml:space="preserve"> </w:t>
      </w:r>
      <w:r w:rsidR="00D75C5C">
        <w:t>**********Trabajando en ello*************</w:t>
      </w:r>
      <w:r w:rsidR="000D48C4" w:rsidRPr="004C0410">
        <w:br/>
      </w:r>
    </w:p>
    <w:p w14:paraId="4C5E0A00" w14:textId="77777777" w:rsidR="004C0410" w:rsidRPr="004C0410" w:rsidRDefault="004C0410" w:rsidP="004C0410">
      <w:pPr>
        <w:pStyle w:val="NormalCesur"/>
      </w:pPr>
      <w:r w:rsidRPr="004C0410">
        <w:t>En este apartado desarrollaremos las diferentes fases en el diseño visual de la aplicación:</w:t>
      </w:r>
      <w:r w:rsidRPr="004C0410">
        <w:br/>
      </w:r>
      <w:r w:rsidRPr="004C0410">
        <w:br/>
        <w:t>1</w:t>
      </w:r>
      <w:r w:rsidRPr="00B13E1D">
        <w:rPr>
          <w:b/>
          <w:bCs w:val="0"/>
        </w:rPr>
        <w:t xml:space="preserve">. </w:t>
      </w:r>
      <w:r w:rsidR="001328F9" w:rsidRPr="00B13E1D">
        <w:rPr>
          <w:b/>
          <w:bCs w:val="0"/>
        </w:rPr>
        <w:t>Maqueta visual de la aplicación</w:t>
      </w:r>
      <w:r w:rsidRPr="00B13E1D">
        <w:rPr>
          <w:b/>
          <w:bCs w:val="0"/>
        </w:rPr>
        <w:t xml:space="preserve"> wireframes</w:t>
      </w:r>
    </w:p>
    <w:p w14:paraId="3398927F" w14:textId="77777777" w:rsidR="004C0410" w:rsidRPr="004C0410" w:rsidRDefault="004C0410" w:rsidP="004C0410">
      <w:pPr>
        <w:pStyle w:val="NormalCesur"/>
      </w:pPr>
    </w:p>
    <w:p w14:paraId="571F9FEB" w14:textId="77777777" w:rsidR="002B1E03" w:rsidRDefault="004C0410" w:rsidP="004C0410">
      <w:pPr>
        <w:pStyle w:val="NormalCesur"/>
      </w:pPr>
      <w:r w:rsidRPr="00B13E1D">
        <w:rPr>
          <w:i/>
          <w:iCs/>
        </w:rPr>
        <w:t>Ejemplo</w:t>
      </w:r>
      <w:r w:rsidR="00B13E1D">
        <w:rPr>
          <w:i/>
          <w:iCs/>
        </w:rPr>
        <w:br/>
      </w:r>
      <w:r w:rsidRPr="004C0410">
        <w:br/>
      </w:r>
      <w:r w:rsidRPr="004C0410">
        <w:rPr>
          <w:noProof/>
        </w:rPr>
        <w:drawing>
          <wp:inline distT="0" distB="0" distL="0" distR="0" wp14:anchorId="67B0A52A" wp14:editId="57DFD879">
            <wp:extent cx="2149945" cy="1775272"/>
            <wp:effectExtent l="0" t="0" r="0" b="3175"/>
            <wp:docPr id="11" name="Imagen 1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con confianza media"/>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8705" cy="1799020"/>
                    </a:xfrm>
                    <a:prstGeom prst="rect">
                      <a:avLst/>
                    </a:prstGeom>
                  </pic:spPr>
                </pic:pic>
              </a:graphicData>
            </a:graphic>
          </wp:inline>
        </w:drawing>
      </w:r>
    </w:p>
    <w:p w14:paraId="39BDD420" w14:textId="77777777" w:rsidR="002B1E03" w:rsidRDefault="002B1E03" w:rsidP="002B1E03">
      <w:pPr>
        <w:rPr>
          <w:rFonts w:eastAsiaTheme="minorEastAsia"/>
          <w:b/>
          <w:bCs/>
          <w:color w:val="000000" w:themeColor="text1"/>
          <w:sz w:val="24"/>
          <w:szCs w:val="24"/>
        </w:rPr>
      </w:pPr>
    </w:p>
    <w:p w14:paraId="427FB035" w14:textId="77777777" w:rsidR="002B1E03" w:rsidRDefault="002B1E03" w:rsidP="002B1E03">
      <w:pPr>
        <w:rPr>
          <w:rFonts w:eastAsiaTheme="minorEastAsia"/>
          <w:b/>
          <w:bCs/>
          <w:color w:val="000000" w:themeColor="text1"/>
          <w:sz w:val="24"/>
          <w:szCs w:val="24"/>
        </w:rPr>
      </w:pPr>
      <w:r>
        <w:rPr>
          <w:noProof/>
        </w:rPr>
        <w:drawing>
          <wp:inline distT="0" distB="0" distL="0" distR="0" wp14:anchorId="5B588A11" wp14:editId="662C9869">
            <wp:extent cx="5913164" cy="3326155"/>
            <wp:effectExtent l="0" t="0" r="0" b="0"/>
            <wp:docPr id="545081013" name="Imagen 545081013"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81013" name="Imagen 545081013" descr="Texto&#10;&#10;Descripción generada automáticamente con confianza media"/>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3164" cy="3326155"/>
                    </a:xfrm>
                    <a:prstGeom prst="rect">
                      <a:avLst/>
                    </a:prstGeom>
                  </pic:spPr>
                </pic:pic>
              </a:graphicData>
            </a:graphic>
          </wp:inline>
        </w:drawing>
      </w:r>
    </w:p>
    <w:p w14:paraId="3797C044" w14:textId="77777777" w:rsidR="002B1E03" w:rsidRDefault="002B1E03" w:rsidP="002B1E03"/>
    <w:p w14:paraId="53B7B077"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8910C33" wp14:editId="5502C42B">
            <wp:extent cx="5891267" cy="3313838"/>
            <wp:effectExtent l="0" t="0" r="0" b="0"/>
            <wp:docPr id="1665582664" name="Imagen 1665582664"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82664" name="Imagen 1665582664" descr="Gráfico, Gráfico circular&#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1267" cy="3313838"/>
                    </a:xfrm>
                    <a:prstGeom prst="rect">
                      <a:avLst/>
                    </a:prstGeom>
                  </pic:spPr>
                </pic:pic>
              </a:graphicData>
            </a:graphic>
          </wp:inline>
        </w:drawing>
      </w:r>
    </w:p>
    <w:p w14:paraId="48F9B52C" w14:textId="77777777" w:rsidR="002B1E03" w:rsidRDefault="002B1E03" w:rsidP="002B1E03"/>
    <w:p w14:paraId="2EA84110" w14:textId="77777777" w:rsidR="002B1E03" w:rsidRDefault="002B1E03" w:rsidP="002B1E03">
      <w:pPr>
        <w:rPr>
          <w:rFonts w:eastAsiaTheme="minorEastAsia"/>
          <w:b/>
          <w:bCs/>
          <w:color w:val="000000" w:themeColor="text1"/>
          <w:sz w:val="24"/>
          <w:szCs w:val="24"/>
        </w:rPr>
      </w:pPr>
      <w:r>
        <w:rPr>
          <w:noProof/>
        </w:rPr>
        <w:drawing>
          <wp:inline distT="0" distB="0" distL="0" distR="0" wp14:anchorId="7E053094" wp14:editId="29E1C301">
            <wp:extent cx="6214850" cy="3495853"/>
            <wp:effectExtent l="0" t="0" r="0" b="0"/>
            <wp:docPr id="304592448" name="Imagen 30459244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448" name="Imagen 304592448" descr="Gráfico&#10;&#10;Descripción generada automáticamente con confianza me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14850" cy="3495853"/>
                    </a:xfrm>
                    <a:prstGeom prst="rect">
                      <a:avLst/>
                    </a:prstGeom>
                  </pic:spPr>
                </pic:pic>
              </a:graphicData>
            </a:graphic>
          </wp:inline>
        </w:drawing>
      </w:r>
    </w:p>
    <w:p w14:paraId="07D4C1C2" w14:textId="77777777" w:rsidR="002B1E03" w:rsidRDefault="002B1E03" w:rsidP="002B1E03"/>
    <w:p w14:paraId="0819D2C6" w14:textId="77777777" w:rsidR="002B1E03" w:rsidRDefault="002B1E03" w:rsidP="002B1E03">
      <w:pPr>
        <w:rPr>
          <w:rFonts w:eastAsiaTheme="minorEastAsia"/>
          <w:b/>
          <w:bCs/>
          <w:color w:val="000000" w:themeColor="text1"/>
          <w:sz w:val="24"/>
          <w:szCs w:val="24"/>
        </w:rPr>
      </w:pPr>
      <w:r>
        <w:rPr>
          <w:noProof/>
        </w:rPr>
        <w:lastRenderedPageBreak/>
        <w:drawing>
          <wp:inline distT="0" distB="0" distL="0" distR="0" wp14:anchorId="45948B91" wp14:editId="7D0AFEE6">
            <wp:extent cx="6175922" cy="3473956"/>
            <wp:effectExtent l="0" t="0" r="0" b="0"/>
            <wp:docPr id="1847908691" name="Imagen 184790869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08691" name="Imagen 1847908691" descr="Texto&#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75922" cy="3473956"/>
                    </a:xfrm>
                    <a:prstGeom prst="rect">
                      <a:avLst/>
                    </a:prstGeom>
                  </pic:spPr>
                </pic:pic>
              </a:graphicData>
            </a:graphic>
          </wp:inline>
        </w:drawing>
      </w:r>
    </w:p>
    <w:p w14:paraId="25561796" w14:textId="77777777" w:rsidR="002B1E03" w:rsidRDefault="004C0410" w:rsidP="004C0410">
      <w:pPr>
        <w:pStyle w:val="NormalCesur"/>
      </w:pPr>
      <w:r w:rsidRPr="004C0410">
        <w:br/>
      </w:r>
    </w:p>
    <w:p w14:paraId="51842626" w14:textId="75890A1E" w:rsidR="004C0410" w:rsidRDefault="004C0410" w:rsidP="004C0410">
      <w:pPr>
        <w:pStyle w:val="NormalCesur"/>
      </w:pPr>
      <w:r w:rsidRPr="004C0410">
        <w:t xml:space="preserve">2. </w:t>
      </w:r>
      <w:r w:rsidR="00B13E1D">
        <w:rPr>
          <w:b/>
          <w:bCs w:val="0"/>
        </w:rPr>
        <w:t>Entorno</w:t>
      </w:r>
      <w:r w:rsidRPr="00B13E1D">
        <w:rPr>
          <w:b/>
          <w:bCs w:val="0"/>
        </w:rPr>
        <w:t xml:space="preserve"> final </w:t>
      </w:r>
      <w:r w:rsidR="00B13E1D">
        <w:rPr>
          <w:b/>
          <w:bCs w:val="0"/>
        </w:rPr>
        <w:t xml:space="preserve">de visualización </w:t>
      </w:r>
      <w:r w:rsidRPr="00B13E1D">
        <w:rPr>
          <w:b/>
          <w:bCs w:val="0"/>
        </w:rPr>
        <w:t>previo a la implementación</w:t>
      </w:r>
      <w:r w:rsidRPr="004C0410">
        <w:t>.</w:t>
      </w:r>
    </w:p>
    <w:p w14:paraId="25BD8132" w14:textId="77777777" w:rsidR="002B1E03" w:rsidRPr="004C0410" w:rsidRDefault="002B1E03" w:rsidP="004C0410">
      <w:pPr>
        <w:pStyle w:val="NormalCesur"/>
      </w:pPr>
    </w:p>
    <w:p w14:paraId="163C5B01"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Inicio:</w:t>
      </w:r>
    </w:p>
    <w:p w14:paraId="247C05D7" w14:textId="77777777" w:rsidR="002B1E03" w:rsidRDefault="002B1E03" w:rsidP="002B1E03">
      <w:r>
        <w:rPr>
          <w:noProof/>
        </w:rPr>
        <w:drawing>
          <wp:inline distT="0" distB="0" distL="0" distR="0" wp14:anchorId="7A95C77B" wp14:editId="11DC334A">
            <wp:extent cx="5334000" cy="3111499"/>
            <wp:effectExtent l="0" t="0" r="0" b="0"/>
            <wp:docPr id="338659487" name="Imagen 33865948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9487" name="Imagen 338659487" descr="Texto&#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386569" cy="3142164"/>
                    </a:xfrm>
                    <a:prstGeom prst="rect">
                      <a:avLst/>
                    </a:prstGeom>
                  </pic:spPr>
                </pic:pic>
              </a:graphicData>
            </a:graphic>
          </wp:inline>
        </w:drawing>
      </w:r>
    </w:p>
    <w:p w14:paraId="44F8BFBA"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lastRenderedPageBreak/>
        <w:t>Gráfico Único:</w:t>
      </w:r>
    </w:p>
    <w:p w14:paraId="15E02C5F"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drawing>
          <wp:anchor distT="0" distB="0" distL="114300" distR="114300" simplePos="0" relativeHeight="251659264" behindDoc="0" locked="0" layoutInCell="1" allowOverlap="1" wp14:anchorId="6AB47F2E" wp14:editId="297FFA0E">
            <wp:simplePos x="0" y="0"/>
            <wp:positionH relativeFrom="column">
              <wp:align>left</wp:align>
            </wp:positionH>
            <wp:positionV relativeFrom="paragraph">
              <wp:posOffset>0</wp:posOffset>
            </wp:positionV>
            <wp:extent cx="5751736" cy="3462069"/>
            <wp:effectExtent l="0" t="0" r="0" b="0"/>
            <wp:wrapSquare wrapText="bothSides"/>
            <wp:docPr id="1782539847" name="Imagen 1782539847"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539847" name="Imagen 1782539847" descr="Una captura de pantalla de un celular con texto e imagen&#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51736" cy="3462069"/>
                    </a:xfrm>
                    <a:prstGeom prst="rect">
                      <a:avLst/>
                    </a:prstGeom>
                  </pic:spPr>
                </pic:pic>
              </a:graphicData>
            </a:graphic>
            <wp14:sizeRelH relativeFrom="page">
              <wp14:pctWidth>0</wp14:pctWidth>
            </wp14:sizeRelH>
            <wp14:sizeRelV relativeFrom="page">
              <wp14:pctHeight>0</wp14:pctHeight>
            </wp14:sizeRelV>
          </wp:anchor>
        </w:drawing>
      </w:r>
    </w:p>
    <w:p w14:paraId="6EC98CD6"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Multigráfico:</w:t>
      </w:r>
    </w:p>
    <w:p w14:paraId="452CF117"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drawing>
          <wp:inline distT="0" distB="0" distL="0" distR="0" wp14:anchorId="2DA8A59B" wp14:editId="7AD70BAB">
            <wp:extent cx="5553956" cy="3471224"/>
            <wp:effectExtent l="0" t="0" r="0" b="0"/>
            <wp:docPr id="1676794479" name="Imagen 1676794479"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94479" name="Imagen 1676794479" descr="Interfaz de usuario gráfica, Gráf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553956" cy="3471224"/>
                    </a:xfrm>
                    <a:prstGeom prst="rect">
                      <a:avLst/>
                    </a:prstGeom>
                  </pic:spPr>
                </pic:pic>
              </a:graphicData>
            </a:graphic>
          </wp:inline>
        </w:drawing>
      </w:r>
    </w:p>
    <w:p w14:paraId="6829E93A" w14:textId="77777777" w:rsidR="002B1E03" w:rsidRPr="002B1E03" w:rsidRDefault="002B1E03" w:rsidP="002B1E03">
      <w:pPr>
        <w:rPr>
          <w:rFonts w:asciiTheme="minorHAnsi" w:hAnsiTheme="minorHAnsi"/>
          <w:bCs/>
          <w:spacing w:val="-3"/>
          <w:szCs w:val="20"/>
          <w:lang w:eastAsia="es-ES"/>
        </w:rPr>
      </w:pPr>
    </w:p>
    <w:p w14:paraId="2AE54929" w14:textId="77777777" w:rsidR="002B1E03" w:rsidRPr="002B1E03" w:rsidRDefault="002B1E03" w:rsidP="002B1E03">
      <w:pPr>
        <w:rPr>
          <w:rFonts w:asciiTheme="minorHAnsi" w:hAnsiTheme="minorHAnsi"/>
          <w:bCs/>
          <w:spacing w:val="-3"/>
          <w:szCs w:val="20"/>
          <w:lang w:eastAsia="es-ES"/>
        </w:rPr>
      </w:pPr>
      <w:r w:rsidRPr="002B1E03">
        <w:rPr>
          <w:rFonts w:asciiTheme="minorHAnsi" w:hAnsiTheme="minorHAnsi"/>
          <w:bCs/>
          <w:spacing w:val="-3"/>
          <w:szCs w:val="20"/>
          <w:lang w:eastAsia="es-ES"/>
        </w:rPr>
        <w:t>Cálculos:</w:t>
      </w:r>
    </w:p>
    <w:p w14:paraId="393483BC" w14:textId="77777777" w:rsidR="002B1E03" w:rsidRDefault="002B1E03" w:rsidP="002B1E03">
      <w:r>
        <w:rPr>
          <w:noProof/>
        </w:rPr>
        <w:drawing>
          <wp:inline distT="0" distB="0" distL="0" distR="0" wp14:anchorId="47943DA9" wp14:editId="079BBF6A">
            <wp:extent cx="5676704" cy="3406022"/>
            <wp:effectExtent l="0" t="0" r="0" b="0"/>
            <wp:docPr id="644037075" name="Imagen 6440370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7075" name="Imagen 644037075" descr="Interfaz de usuario gráfica, Aplicación&#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76704" cy="3406022"/>
                    </a:xfrm>
                    <a:prstGeom prst="rect">
                      <a:avLst/>
                    </a:prstGeom>
                  </pic:spPr>
                </pic:pic>
              </a:graphicData>
            </a:graphic>
          </wp:inline>
        </w:drawing>
      </w:r>
    </w:p>
    <w:p w14:paraId="2EAE94F8" w14:textId="77777777" w:rsidR="002B1E03" w:rsidRDefault="002B1E03" w:rsidP="002B1E03"/>
    <w:p w14:paraId="39E600D0" w14:textId="1782AE40" w:rsidR="009D4C2E" w:rsidRDefault="009D4C2E" w:rsidP="004C0410">
      <w:pPr>
        <w:pStyle w:val="NormalCesur"/>
      </w:pPr>
    </w:p>
    <w:p w14:paraId="3A85A895" w14:textId="3AE1E801" w:rsidR="004C0410" w:rsidRDefault="00567694" w:rsidP="0011784F">
      <w:pPr>
        <w:pStyle w:val="Titulo2Cesur"/>
        <w:numPr>
          <w:ilvl w:val="0"/>
          <w:numId w:val="0"/>
        </w:numPr>
      </w:pPr>
      <w:r>
        <w:br/>
      </w:r>
    </w:p>
    <w:p w14:paraId="3E4D159E" w14:textId="77777777" w:rsidR="00B13E1D" w:rsidRPr="00B13E1D" w:rsidRDefault="00B13E1D" w:rsidP="00B13E1D">
      <w:pPr>
        <w:jc w:val="left"/>
        <w:rPr>
          <w:rFonts w:asciiTheme="minorHAnsi" w:hAnsiTheme="minorHAnsi"/>
          <w:bCs/>
          <w:spacing w:val="-3"/>
          <w:szCs w:val="20"/>
          <w:lang w:eastAsia="es-ES"/>
        </w:rPr>
      </w:pPr>
    </w:p>
    <w:p w14:paraId="12DD9D0A" w14:textId="77777777" w:rsidR="00B13E1D" w:rsidRDefault="00567694" w:rsidP="004C0410">
      <w:pPr>
        <w:pStyle w:val="Titulo2Cesur"/>
      </w:pPr>
      <w:bookmarkStart w:id="13" w:name="_Toc124585825"/>
      <w:r w:rsidRPr="004C0410">
        <w:t>Implementación</w:t>
      </w:r>
      <w:bookmarkEnd w:id="13"/>
      <w:r w:rsidRPr="004C0410">
        <w:br/>
      </w:r>
    </w:p>
    <w:p w14:paraId="0A2E2B51" w14:textId="5C8AD9F7" w:rsidR="00B13E1D" w:rsidRDefault="00B13E1D" w:rsidP="00B13E1D">
      <w:pPr>
        <w:pStyle w:val="NormalCesur"/>
      </w:pPr>
      <w:r>
        <w:t>En este apartado describiremos la etapa de implementación del proceso de desarrollo de software, traducimos el diseño anterior al código. Se programan los requisitos que se han especificado anteriormente, realizando los algoritmos necesarios.</w:t>
      </w:r>
      <w:r w:rsidR="005E5FBF">
        <w:br/>
      </w:r>
    </w:p>
    <w:p w14:paraId="159D655C" w14:textId="46F5BE1B" w:rsidR="00B13E1D" w:rsidRDefault="00B13E1D" w:rsidP="00B13E1D">
      <w:pPr>
        <w:pStyle w:val="NormalCesur"/>
      </w:pPr>
      <w:r>
        <w:t xml:space="preserve">Detallar </w:t>
      </w:r>
      <w:r w:rsidR="005E5FBF">
        <w:t>los aspectos claves que has llevado a cabo en la implementación:</w:t>
      </w:r>
      <w:r w:rsidR="005E5FBF">
        <w:br/>
      </w:r>
    </w:p>
    <w:p w14:paraId="48F85001" w14:textId="247595FE" w:rsidR="005E5FBF" w:rsidRDefault="005E5FBF" w:rsidP="00414A46">
      <w:pPr>
        <w:pStyle w:val="Prrafodelista"/>
      </w:pPr>
      <w:r>
        <w:t>Lenguajes utilizados.</w:t>
      </w:r>
    </w:p>
    <w:p w14:paraId="52677CBC" w14:textId="2BA64320" w:rsidR="005E5FBF" w:rsidRDefault="005E5FBF" w:rsidP="00414A46">
      <w:pPr>
        <w:pStyle w:val="Prrafodelista"/>
      </w:pPr>
      <w:r>
        <w:t>Etapas y pasos que has llevado a cabo en la implementación.</w:t>
      </w:r>
    </w:p>
    <w:p w14:paraId="224812BF" w14:textId="0A0768CF" w:rsidR="005E5FBF" w:rsidRDefault="005E5FBF" w:rsidP="00414A46">
      <w:pPr>
        <w:pStyle w:val="Prrafodelista"/>
      </w:pPr>
      <w:r>
        <w:t>Retos tecnológicos o dificultades que hayan aparecido.</w:t>
      </w:r>
    </w:p>
    <w:p w14:paraId="2840711C" w14:textId="77777777" w:rsidR="00B13E1D" w:rsidRDefault="00B13E1D" w:rsidP="00B13E1D">
      <w:pPr>
        <w:pStyle w:val="NormalCesur"/>
      </w:pPr>
    </w:p>
    <w:p w14:paraId="4EA33431" w14:textId="77777777" w:rsidR="00B13E1D" w:rsidRDefault="00B13E1D" w:rsidP="00B13E1D">
      <w:pPr>
        <w:pStyle w:val="NormalCesur"/>
      </w:pPr>
    </w:p>
    <w:p w14:paraId="7754B13D" w14:textId="77777777" w:rsidR="00B13E1D" w:rsidRDefault="00B13E1D" w:rsidP="00B13E1D">
      <w:pPr>
        <w:pStyle w:val="NormalCesur"/>
      </w:pPr>
    </w:p>
    <w:p w14:paraId="1A7BACE0" w14:textId="66160F45" w:rsidR="00567694" w:rsidRPr="004C0410" w:rsidRDefault="00567694" w:rsidP="00B13E1D">
      <w:pPr>
        <w:pStyle w:val="NormalCesur"/>
      </w:pPr>
      <w:r w:rsidRPr="004C0410">
        <w:br/>
      </w:r>
    </w:p>
    <w:p w14:paraId="7D753D8A" w14:textId="1BD7638B" w:rsidR="00567694" w:rsidRDefault="005E5FBF" w:rsidP="004C0410">
      <w:pPr>
        <w:pStyle w:val="Titulo2Cesur"/>
      </w:pPr>
      <w:bookmarkStart w:id="14" w:name="_Toc124585826"/>
      <w:r>
        <w:t>Fase de verificación/p</w:t>
      </w:r>
      <w:r w:rsidR="00567694">
        <w:t>ruebas</w:t>
      </w:r>
      <w:bookmarkEnd w:id="14"/>
      <w:r w:rsidR="00567694">
        <w:br/>
      </w:r>
    </w:p>
    <w:p w14:paraId="31127B00" w14:textId="77777777" w:rsidR="005E5FBF" w:rsidRPr="005E5FBF" w:rsidRDefault="005E5FBF" w:rsidP="005E5FBF">
      <w:pPr>
        <w:pStyle w:val="NormalCesur"/>
      </w:pPr>
    </w:p>
    <w:p w14:paraId="3A3D55EF" w14:textId="7DFE404B" w:rsidR="00A153BF" w:rsidRDefault="00A153BF" w:rsidP="00A153BF">
      <w:pPr>
        <w:pStyle w:val="NormalCesur"/>
      </w:pPr>
      <w:r>
        <w:t xml:space="preserve">En este apartado </w:t>
      </w:r>
      <w:r w:rsidR="0011784F">
        <w:t>definiremos</w:t>
      </w:r>
      <w:r>
        <w:t xml:space="preserve"> las tareas que se han realizado para testear y </w:t>
      </w:r>
      <w:r w:rsidR="0011784F">
        <w:t>verificar cada uno de los aspectos del software que hemos definido en la etapa de diseño.</w:t>
      </w:r>
    </w:p>
    <w:p w14:paraId="5E1693E7" w14:textId="77777777" w:rsidR="00A153BF" w:rsidRDefault="00A153BF" w:rsidP="00A153BF">
      <w:pPr>
        <w:pStyle w:val="NormalCesur"/>
      </w:pPr>
    </w:p>
    <w:p w14:paraId="6F12254F" w14:textId="1601CFB2" w:rsidR="005E5FBF" w:rsidRDefault="00A153BF" w:rsidP="00A153BF">
      <w:pPr>
        <w:pStyle w:val="NormalCesur"/>
      </w:pPr>
      <w:r>
        <w:t>También nos ayuda a obtener información, así como a encontrar defectos, refinar el código, constatar que no existen errores o si podemos aumentar la calidad del software.</w:t>
      </w:r>
      <w:r w:rsidR="0011784F">
        <w:br/>
      </w:r>
      <w:r w:rsidR="0011784F">
        <w:br/>
        <w:t>También sería interesante incluir un manual de uso de este.</w:t>
      </w:r>
    </w:p>
    <w:p w14:paraId="16ACFC4F" w14:textId="77777777" w:rsidR="00567694" w:rsidRPr="00567694" w:rsidRDefault="00567694" w:rsidP="004C0410">
      <w:pPr>
        <w:pStyle w:val="NormalCesur"/>
      </w:pPr>
    </w:p>
    <w:p w14:paraId="57DDD8A4" w14:textId="77777777" w:rsidR="00297C7D" w:rsidRPr="00297C7D" w:rsidRDefault="00297C7D" w:rsidP="004C0410">
      <w:pPr>
        <w:pStyle w:val="NormalCesur"/>
      </w:pPr>
    </w:p>
    <w:p w14:paraId="52A416ED" w14:textId="7C105CD5" w:rsidR="00565766" w:rsidRDefault="00567694" w:rsidP="00567694">
      <w:pPr>
        <w:jc w:val="left"/>
      </w:pPr>
      <w:r>
        <w:br w:type="page"/>
      </w:r>
    </w:p>
    <w:p w14:paraId="2695DFDC" w14:textId="001B6AB8" w:rsidR="0024106C" w:rsidRDefault="00A209BE" w:rsidP="00376942">
      <w:pPr>
        <w:pStyle w:val="Titulo1Cesur"/>
      </w:pPr>
      <w:bookmarkStart w:id="15" w:name="_Toc124585827"/>
      <w:r>
        <w:lastRenderedPageBreak/>
        <w:t>Conclusiones</w:t>
      </w:r>
      <w:bookmarkEnd w:id="15"/>
    </w:p>
    <w:p w14:paraId="36D9C8B2" w14:textId="77777777" w:rsidR="0011784F" w:rsidRPr="0011784F" w:rsidRDefault="0011784F" w:rsidP="0011784F">
      <w:pPr>
        <w:pStyle w:val="NormalCesur"/>
      </w:pPr>
    </w:p>
    <w:p w14:paraId="7D4549FA" w14:textId="00307FDA" w:rsidR="00061943" w:rsidRDefault="00061943" w:rsidP="0011784F">
      <w:pPr>
        <w:pStyle w:val="NormalCesur"/>
      </w:pPr>
      <w:r w:rsidRPr="00061943">
        <w:t>La extensión de este bloque debe ser mínimo de 1 cara</w:t>
      </w:r>
      <w:r>
        <w:t xml:space="preserve"> completa</w:t>
      </w:r>
      <w:r w:rsidRPr="00061943">
        <w:t> (siempre es mejor superarlo que quedarse corto).  </w:t>
      </w:r>
    </w:p>
    <w:p w14:paraId="5FA58CD5" w14:textId="77777777" w:rsidR="0011784F" w:rsidRPr="0011784F" w:rsidRDefault="0011784F" w:rsidP="0011784F">
      <w:pPr>
        <w:pStyle w:val="NormalCesur"/>
        <w:rPr>
          <w:b/>
        </w:rPr>
      </w:pPr>
    </w:p>
    <w:p w14:paraId="69D30903" w14:textId="77777777" w:rsidR="0011784F" w:rsidRDefault="00061943" w:rsidP="0011784F">
      <w:pPr>
        <w:pStyle w:val="NormalCesur"/>
      </w:pPr>
      <w:r w:rsidRPr="00061943">
        <w:t xml:space="preserve">Este contenido debe reflejar un análisis del proyecto, donde se evalúe el trabajo realizado y se explique si se han cumplido los objetivos que al inicio del mismo se habían planteado (los que estaban en Introducción). </w:t>
      </w:r>
    </w:p>
    <w:p w14:paraId="0991E4DA" w14:textId="77777777" w:rsidR="0011784F" w:rsidRDefault="0011784F" w:rsidP="0011784F">
      <w:pPr>
        <w:pStyle w:val="NormalCesur"/>
      </w:pPr>
    </w:p>
    <w:p w14:paraId="66340683" w14:textId="420424A4" w:rsidR="00061943" w:rsidRPr="0011784F" w:rsidRDefault="00061943" w:rsidP="0011784F">
      <w:pPr>
        <w:pStyle w:val="NormalCesur"/>
        <w:rPr>
          <w:b/>
        </w:rPr>
      </w:pPr>
      <w:r w:rsidRPr="00061943">
        <w:t>Además, es el momento para completar la propuesta que también se debía de haber incluido anteriormente sobre posibles </w:t>
      </w:r>
      <w:r w:rsidR="00F91E3D">
        <w:t>l</w:t>
      </w:r>
      <w:r w:rsidRPr="00061943">
        <w:t xml:space="preserve">íneas </w:t>
      </w:r>
      <w:r w:rsidR="00F91E3D">
        <w:t>f</w:t>
      </w:r>
      <w:r w:rsidRPr="00061943">
        <w:t xml:space="preserve">uturas de </w:t>
      </w:r>
      <w:r w:rsidR="00F91E3D">
        <w:t>i</w:t>
      </w:r>
      <w:r w:rsidRPr="00061943">
        <w:t>nvestigación</w:t>
      </w:r>
      <w:r w:rsidR="00295069">
        <w:t xml:space="preserve"> o mejoras del proyecto que </w:t>
      </w:r>
      <w:r w:rsidRPr="00061943">
        <w:t>se podrían desarrollar pero que no se han llevado a cabo en el proyecto.   </w:t>
      </w:r>
    </w:p>
    <w:p w14:paraId="69483BF5" w14:textId="77777777" w:rsidR="00061943" w:rsidRPr="00061943" w:rsidRDefault="00061943" w:rsidP="00061943"/>
    <w:p w14:paraId="456DEE3E" w14:textId="77777777" w:rsidR="003973C6" w:rsidRDefault="003973C6" w:rsidP="004C0410">
      <w:pPr>
        <w:pStyle w:val="NormalCesur"/>
      </w:pPr>
      <w:r>
        <w:br w:type="page"/>
      </w:r>
    </w:p>
    <w:p w14:paraId="70C02971" w14:textId="2E8AE370" w:rsidR="0029263B" w:rsidRPr="0029263B" w:rsidRDefault="0029263B" w:rsidP="00376942">
      <w:pPr>
        <w:pStyle w:val="Titulo1Cesur"/>
      </w:pPr>
      <w:bookmarkStart w:id="16" w:name="_Toc124585828"/>
      <w:r>
        <w:lastRenderedPageBreak/>
        <w:t>Bibliografía</w:t>
      </w:r>
      <w:bookmarkEnd w:id="16"/>
    </w:p>
    <w:p w14:paraId="7ADC9A3F" w14:textId="6C0769FD" w:rsidR="0024106C" w:rsidRDefault="0029263B" w:rsidP="00376942">
      <w:r>
        <w:t xml:space="preserve">Se indicará la relación de fuentes, ya sean manuales o en formato digital, que estén asociadas a los contenidos a impartir y que puedan servir de referencia tanto para el </w:t>
      </w:r>
      <w:r w:rsidR="003973C6">
        <w:t xml:space="preserve">lector </w:t>
      </w:r>
      <w:r>
        <w:t>como para el alumno.</w:t>
      </w:r>
    </w:p>
    <w:p w14:paraId="27D174D7" w14:textId="4D3AD46E" w:rsidR="006375D0" w:rsidRDefault="006375D0" w:rsidP="006375D0">
      <w:pPr>
        <w:rPr>
          <w:b/>
          <w:bCs/>
        </w:rPr>
      </w:pPr>
      <w:r>
        <w:t>(Acudir al apartado de anexos para ver información sobre la elaboración de este apartado)</w:t>
      </w:r>
    </w:p>
    <w:p w14:paraId="7379EEF7" w14:textId="77777777" w:rsidR="006375D0" w:rsidRDefault="006375D0" w:rsidP="00376942"/>
    <w:p w14:paraId="3BCC52A0" w14:textId="54AEC4E0" w:rsidR="003973C6" w:rsidRDefault="003973C6">
      <w:pPr>
        <w:jc w:val="left"/>
      </w:pPr>
      <w:r>
        <w:br w:type="page"/>
      </w:r>
    </w:p>
    <w:p w14:paraId="20779EDE" w14:textId="393A97D7" w:rsidR="003973C6" w:rsidRPr="0029263B" w:rsidRDefault="003973C6" w:rsidP="003973C6">
      <w:pPr>
        <w:pStyle w:val="Titulo1Cesur"/>
      </w:pPr>
      <w:bookmarkStart w:id="17" w:name="_Toc124585829"/>
      <w:r>
        <w:lastRenderedPageBreak/>
        <w:t>Anexos</w:t>
      </w:r>
      <w:bookmarkEnd w:id="17"/>
    </w:p>
    <w:p w14:paraId="3329BBB9" w14:textId="6F65849E" w:rsidR="003973C6" w:rsidRDefault="003973C6" w:rsidP="00376942">
      <w:r>
        <w:t xml:space="preserve">Cualquier información adicional que queráis añadir para complementar el trabajo, debe estar </w:t>
      </w:r>
      <w:r w:rsidR="00A142F2">
        <w:t>citada en el punto en el que corresponda y desarrollada en este apartado.</w:t>
      </w:r>
    </w:p>
    <w:p w14:paraId="0DCE0D88" w14:textId="17E7E5B6" w:rsidR="00687A39" w:rsidRDefault="000715D9" w:rsidP="00687A39">
      <w:r>
        <w:t>Aprovecho este apartado para explicar los criterios de calificación de este proyecto:</w:t>
      </w:r>
    </w:p>
    <w:p w14:paraId="36642619" w14:textId="77777777" w:rsidR="00295069" w:rsidRDefault="00295069" w:rsidP="00687A39"/>
    <w:p w14:paraId="34E9C2DE" w14:textId="0A368505" w:rsidR="00687A39" w:rsidRDefault="00687A39" w:rsidP="004C0410">
      <w:pPr>
        <w:pStyle w:val="Titulo2Cesur"/>
      </w:pPr>
      <w:bookmarkStart w:id="18" w:name="_Toc124585830"/>
      <w:r>
        <w:t>Aspectos formales</w:t>
      </w:r>
      <w:r w:rsidR="008C4D8E">
        <w:t xml:space="preserve"> Manuscrito</w:t>
      </w:r>
      <w:bookmarkEnd w:id="18"/>
    </w:p>
    <w:p w14:paraId="06E59BCA" w14:textId="3E52504D" w:rsidR="00687A39" w:rsidRDefault="00687A39" w:rsidP="00687A39">
      <w:r w:rsidRPr="00687A39">
        <w:t>El proyecto se entregará en formato digital y en papel, para la exposición del mismo se podrán utilizar materiales y recursos de apoyo.</w:t>
      </w:r>
    </w:p>
    <w:p w14:paraId="76DF6379" w14:textId="4A2B95AD" w:rsidR="00687A39" w:rsidRDefault="00687A39" w:rsidP="00687A39">
      <w:r>
        <w:t>Se seguirá esta plantilla para ver el formato de letra y espaciado, siguiendo estas normas:</w:t>
      </w:r>
    </w:p>
    <w:p w14:paraId="4197E835" w14:textId="1BF0E7D2" w:rsidR="00687A39" w:rsidRPr="00B3669E" w:rsidRDefault="00687A39" w:rsidP="00414A46">
      <w:pPr>
        <w:pStyle w:val="Prrafodelista"/>
        <w:rPr>
          <w:b/>
          <w:bCs/>
        </w:rPr>
      </w:pPr>
      <w:r w:rsidRPr="00B3669E">
        <w:t>Letra texto normal: Calibri 11</w:t>
      </w:r>
    </w:p>
    <w:p w14:paraId="03FA26E1" w14:textId="253901E8" w:rsidR="00687A39" w:rsidRPr="00B3669E" w:rsidRDefault="00687A39" w:rsidP="00414A46">
      <w:pPr>
        <w:pStyle w:val="Prrafodelista"/>
        <w:rPr>
          <w:b/>
          <w:bCs/>
        </w:rPr>
      </w:pPr>
      <w:r w:rsidRPr="00B3669E">
        <w:t>Letra Título</w:t>
      </w:r>
      <w:r w:rsidR="003E315E" w:rsidRPr="00B3669E">
        <w:t>1: Eras Medium ITC 14 (o similar) negrita subrayada, en color Azul oscuro</w:t>
      </w:r>
    </w:p>
    <w:p w14:paraId="11185402" w14:textId="0AAC6D7D" w:rsidR="003E315E" w:rsidRPr="00B3669E" w:rsidRDefault="003E315E" w:rsidP="00414A46">
      <w:pPr>
        <w:pStyle w:val="Prrafodelista"/>
        <w:rPr>
          <w:b/>
          <w:bCs/>
        </w:rPr>
      </w:pPr>
      <w:r w:rsidRPr="00B3669E">
        <w:t>Letra Título2: Eras Medium ITC 12 (o similar) negrita subrayada, en color Azul oscuro</w:t>
      </w:r>
    </w:p>
    <w:p w14:paraId="4ECFB324" w14:textId="55D3B4DB" w:rsidR="003E315E" w:rsidRPr="00B3669E" w:rsidRDefault="003E315E" w:rsidP="00414A46">
      <w:pPr>
        <w:pStyle w:val="Prrafodelista"/>
        <w:rPr>
          <w:b/>
          <w:bCs/>
        </w:rPr>
      </w:pPr>
      <w:r w:rsidRPr="00B3669E">
        <w:t>Interlineado 1,5</w:t>
      </w:r>
    </w:p>
    <w:p w14:paraId="35CE262D" w14:textId="2AC3D4F6" w:rsidR="003E315E" w:rsidRPr="00B3669E" w:rsidRDefault="003E315E" w:rsidP="00414A46">
      <w:pPr>
        <w:pStyle w:val="Prrafodelista"/>
        <w:rPr>
          <w:b/>
          <w:bCs/>
        </w:rPr>
      </w:pPr>
      <w:r w:rsidRPr="00B3669E">
        <w:t>Texto justificado a ambos lados</w:t>
      </w:r>
    </w:p>
    <w:p w14:paraId="35CDA0FB" w14:textId="463A14D0" w:rsidR="003E315E" w:rsidRPr="00B3669E" w:rsidRDefault="003E315E" w:rsidP="00414A46">
      <w:pPr>
        <w:pStyle w:val="Prrafodelista"/>
        <w:rPr>
          <w:b/>
          <w:bCs/>
        </w:rPr>
      </w:pPr>
      <w:r w:rsidRPr="00B3669E">
        <w:t xml:space="preserve">Índice </w:t>
      </w:r>
      <w:r w:rsidR="0006154D" w:rsidRPr="00B3669E">
        <w:t>vinculado</w:t>
      </w:r>
      <w:r w:rsidRPr="00B3669E">
        <w:t xml:space="preserve"> (para que salgo automático tan solo debéis seguir los estilos de esta plantilla), y actualizarlo de vez en cuando</w:t>
      </w:r>
    </w:p>
    <w:p w14:paraId="348ABD92" w14:textId="747D7758" w:rsidR="003E315E" w:rsidRPr="00B3669E" w:rsidRDefault="003E315E" w:rsidP="00414A46">
      <w:pPr>
        <w:pStyle w:val="Prrafodelista"/>
        <w:rPr>
          <w:b/>
          <w:bCs/>
        </w:rPr>
      </w:pPr>
      <w:r w:rsidRPr="00B3669E">
        <w:t xml:space="preserve">Debe ser un texto activo, por lo que </w:t>
      </w:r>
      <w:r w:rsidR="0006154D" w:rsidRPr="00B3669E">
        <w:t>Índice</w:t>
      </w:r>
      <w:r w:rsidRPr="00B3669E">
        <w:t>, bibliografía, o cualquier otro enlace</w:t>
      </w:r>
      <w:r w:rsidR="008C4D8E" w:rsidRPr="00B3669E">
        <w:t xml:space="preserve"> que aparezca</w:t>
      </w:r>
      <w:r w:rsidRPr="00B3669E">
        <w:t xml:space="preserve"> deben dirigir al lector a la página o web correspondiente</w:t>
      </w:r>
    </w:p>
    <w:p w14:paraId="04516DFC" w14:textId="1DF58385" w:rsidR="008C4D8E" w:rsidRDefault="008C4D8E" w:rsidP="00414A46">
      <w:pPr>
        <w:pStyle w:val="Prrafodelista"/>
      </w:pPr>
      <w:r w:rsidRPr="00B3669E">
        <w:t>Todas las imágenes, tablas y gráficos, deben incluir su autor y fuente de origen a pie de imagen</w:t>
      </w:r>
      <w:r>
        <w:t>.</w:t>
      </w:r>
    </w:p>
    <w:p w14:paraId="6EC34BF9" w14:textId="02815A5A" w:rsidR="0011784F" w:rsidRDefault="0011784F" w:rsidP="0011784F"/>
    <w:p w14:paraId="3773ED30" w14:textId="2927AB21" w:rsidR="0011784F" w:rsidRDefault="0011784F" w:rsidP="0011784F"/>
    <w:p w14:paraId="71DCCBBB" w14:textId="18F2E54E" w:rsidR="0011784F" w:rsidRDefault="0011784F" w:rsidP="0011784F"/>
    <w:p w14:paraId="39538E38" w14:textId="633E79CC" w:rsidR="0011784F" w:rsidRDefault="0011784F" w:rsidP="0011784F"/>
    <w:p w14:paraId="6ED382F7" w14:textId="2FC3D17F" w:rsidR="0011784F" w:rsidRDefault="0011784F" w:rsidP="0011784F"/>
    <w:p w14:paraId="0648B61A" w14:textId="77777777" w:rsidR="0011784F" w:rsidRDefault="0011784F" w:rsidP="0011784F"/>
    <w:p w14:paraId="68E14BD1" w14:textId="033B2EFC" w:rsidR="008C4D8E" w:rsidRDefault="008C4D8E" w:rsidP="004C0410">
      <w:pPr>
        <w:pStyle w:val="Titulo2Cesur"/>
      </w:pPr>
      <w:bookmarkStart w:id="19" w:name="_Toc124585831"/>
      <w:r>
        <w:lastRenderedPageBreak/>
        <w:t>Aspectos formales Exposición oral</w:t>
      </w:r>
      <w:bookmarkEnd w:id="19"/>
    </w:p>
    <w:p w14:paraId="62A77365" w14:textId="66CB40DA" w:rsidR="008C4D8E" w:rsidRDefault="008C4D8E" w:rsidP="008C4D8E">
      <w:r>
        <w:t xml:space="preserve">Para la </w:t>
      </w:r>
      <w:r w:rsidRPr="008C4D8E">
        <w:t>Exposición/defensa</w:t>
      </w:r>
      <w:r>
        <w:t xml:space="preserve"> del proyecto,</w:t>
      </w:r>
      <w:r w:rsidRPr="008C4D8E">
        <w:t xml:space="preserve"> </w:t>
      </w:r>
      <w:r>
        <w:t>l</w:t>
      </w:r>
      <w:r w:rsidRPr="008C4D8E">
        <w:t>os alumnos podrán utilizar el material que consideren necesario para su presentación (Power Point, Prezi</w:t>
      </w:r>
      <w:r>
        <w:t>,</w:t>
      </w:r>
      <w:r w:rsidRPr="008C4D8E">
        <w:t>.etc</w:t>
      </w:r>
      <w:r>
        <w:t>.</w:t>
      </w:r>
      <w:r w:rsidRPr="008C4D8E">
        <w:t>)</w:t>
      </w:r>
      <w:r w:rsidR="0006154D">
        <w:t>, y deberán entregarlo al menos 24 horas al tutor</w:t>
      </w:r>
      <w:r>
        <w:t>.</w:t>
      </w:r>
    </w:p>
    <w:p w14:paraId="143C292F" w14:textId="4296647D" w:rsidR="008C4D8E" w:rsidRDefault="008C4D8E" w:rsidP="008C4D8E">
      <w:r>
        <w:t>La d</w:t>
      </w:r>
      <w:r w:rsidRPr="004B6678">
        <w:t>uración</w:t>
      </w:r>
      <w:r>
        <w:t xml:space="preserve"> será de unos </w:t>
      </w:r>
      <w:r w:rsidR="00902320">
        <w:t>15</w:t>
      </w:r>
      <w:r w:rsidRPr="004B6678">
        <w:t xml:space="preserve"> minutos</w:t>
      </w:r>
      <w:r>
        <w:t xml:space="preserve"> + 5/10 minutos para</w:t>
      </w:r>
      <w:r w:rsidRPr="004B6678">
        <w:t xml:space="preserve"> preguntas del tribunal</w:t>
      </w:r>
      <w:r>
        <w:t xml:space="preserve">. La recomendación es que haya </w:t>
      </w:r>
      <w:r w:rsidR="00902320">
        <w:t>mas de 15</w:t>
      </w:r>
      <w:r>
        <w:t xml:space="preserve"> diapositivas (1 por minuto), aunque por supuesto esto puede variar según la cantidad de contenido visual que incluyáis. Lo importante es que sean diapositivas dinámicas, con un formato </w:t>
      </w:r>
      <w:r w:rsidR="0006154D">
        <w:t xml:space="preserve">profesional y </w:t>
      </w:r>
      <w:r>
        <w:t xml:space="preserve">homogéneo, que capten la atención del tribunal, y que no incluyan párrafos sino ideas principales, como apoyo a vuestra defensa. </w:t>
      </w:r>
    </w:p>
    <w:p w14:paraId="0289B08F" w14:textId="12132B62" w:rsidR="0006154D" w:rsidRDefault="0006154D" w:rsidP="008C4D8E">
      <w:r>
        <w:t>Os aconsej</w:t>
      </w:r>
      <w:r w:rsidR="00902320">
        <w:t>amos</w:t>
      </w:r>
      <w:r>
        <w:t xml:space="preserve"> que vayáis realizando estas diapositivas a la par que </w:t>
      </w:r>
      <w:r w:rsidR="002D4814">
        <w:t xml:space="preserve">avanzáis con </w:t>
      </w:r>
      <w:r>
        <w:t>el ma</w:t>
      </w:r>
      <w:r w:rsidR="002D4814">
        <w:t>n</w:t>
      </w:r>
      <w:r>
        <w:t>uscrito, aunque sea a modo de esbozo</w:t>
      </w:r>
      <w:r w:rsidR="002D4814">
        <w:t xml:space="preserve"> (esto no es necesario entregarlo en las tutorías)</w:t>
      </w:r>
      <w:r>
        <w:t>.</w:t>
      </w:r>
      <w:r w:rsidR="0011784F">
        <w:br/>
      </w:r>
      <w:r w:rsidR="0011784F">
        <w:br/>
      </w:r>
    </w:p>
    <w:p w14:paraId="6C0AC335" w14:textId="67292815" w:rsidR="00687A39" w:rsidRDefault="008C4D8E" w:rsidP="004C0410">
      <w:pPr>
        <w:pStyle w:val="Titulo2Cesur"/>
      </w:pPr>
      <w:bookmarkStart w:id="20" w:name="_Toc124585832"/>
      <w:r>
        <w:t>Criterios de Evaluación</w:t>
      </w:r>
      <w:bookmarkEnd w:id="20"/>
    </w:p>
    <w:p w14:paraId="784BA445" w14:textId="33611FF6" w:rsidR="008C4D8E" w:rsidRPr="004B6678" w:rsidRDefault="002D4814" w:rsidP="002D4814">
      <w:r>
        <w:t>S</w:t>
      </w:r>
      <w:r w:rsidR="008C4D8E" w:rsidRPr="004B6678">
        <w:t xml:space="preserve">e atenderá a los siguientes </w:t>
      </w:r>
      <w:r w:rsidR="008C4D8E" w:rsidRPr="002D4814">
        <w:rPr>
          <w:b/>
          <w:u w:val="single"/>
        </w:rPr>
        <w:t>criterios de evaluación</w:t>
      </w:r>
      <w:r w:rsidR="008C4D8E" w:rsidRPr="004B6678">
        <w:t>:</w:t>
      </w:r>
    </w:p>
    <w:p w14:paraId="08E9D671" w14:textId="77777777" w:rsidR="008C4D8E" w:rsidRPr="00B3669E" w:rsidRDefault="008C4D8E" w:rsidP="00414A46">
      <w:pPr>
        <w:pStyle w:val="Prrafodelista"/>
        <w:rPr>
          <w:b/>
          <w:bCs/>
        </w:rPr>
      </w:pPr>
      <w:r w:rsidRPr="00B3669E">
        <w:t>Contenidos del proyecto:</w:t>
      </w:r>
    </w:p>
    <w:p w14:paraId="0DD46BC5" w14:textId="77777777" w:rsidR="008C4D8E" w:rsidRPr="00B3669E" w:rsidRDefault="008C4D8E" w:rsidP="00414A46">
      <w:pPr>
        <w:pStyle w:val="Prrafodelista"/>
        <w:rPr>
          <w:b/>
          <w:bCs/>
        </w:rPr>
      </w:pPr>
      <w:r w:rsidRPr="00B3669E">
        <w:t>Adecuación al planteamiento y objetivos del trabajo.</w:t>
      </w:r>
    </w:p>
    <w:p w14:paraId="29371951" w14:textId="77777777" w:rsidR="008C4D8E" w:rsidRPr="00B3669E" w:rsidRDefault="008C4D8E" w:rsidP="00414A46">
      <w:pPr>
        <w:pStyle w:val="Prrafodelista"/>
        <w:rPr>
          <w:b/>
          <w:bCs/>
        </w:rPr>
      </w:pPr>
      <w:r w:rsidRPr="00B3669E">
        <w:t>Profundización, desarrollo y análisis del contenido</w:t>
      </w:r>
    </w:p>
    <w:p w14:paraId="41D30D78" w14:textId="77777777" w:rsidR="008C4D8E" w:rsidRPr="00B3669E" w:rsidRDefault="008C4D8E" w:rsidP="00414A46">
      <w:pPr>
        <w:pStyle w:val="Prrafodelista"/>
        <w:rPr>
          <w:b/>
          <w:bCs/>
        </w:rPr>
      </w:pPr>
      <w:r w:rsidRPr="00B3669E">
        <w:t>Organización y coherencia interna, estructura discursiva lógica.</w:t>
      </w:r>
    </w:p>
    <w:p w14:paraId="58B894A7" w14:textId="28427F92" w:rsidR="008C4D8E" w:rsidRPr="00B3669E" w:rsidRDefault="008C4D8E" w:rsidP="00414A46">
      <w:pPr>
        <w:pStyle w:val="Prrafodelista"/>
        <w:rPr>
          <w:b/>
          <w:bCs/>
        </w:rPr>
      </w:pPr>
      <w:r w:rsidRPr="00B3669E">
        <w:t>Grado de elaboración, madurez</w:t>
      </w:r>
      <w:r w:rsidR="002D4814" w:rsidRPr="00B3669E">
        <w:t>, originalidad, actualidad</w:t>
      </w:r>
      <w:r w:rsidRPr="00B3669E">
        <w:t xml:space="preserve"> y dominio del tema.</w:t>
      </w:r>
    </w:p>
    <w:p w14:paraId="3C2B9F43" w14:textId="21AB62E6" w:rsidR="008C4D8E" w:rsidRPr="00B3669E" w:rsidRDefault="008C4D8E" w:rsidP="00414A46">
      <w:pPr>
        <w:pStyle w:val="Prrafodelista"/>
        <w:rPr>
          <w:b/>
          <w:bCs/>
        </w:rPr>
      </w:pPr>
      <w:r w:rsidRPr="00B3669E">
        <w:t>Fundamentación y referencia a fuentes de información y documentación correctamente citadas</w:t>
      </w:r>
      <w:r w:rsidR="002D4814" w:rsidRPr="00B3669E">
        <w:t xml:space="preserve"> (no plagio)</w:t>
      </w:r>
      <w:r w:rsidRPr="00B3669E">
        <w:t>.</w:t>
      </w:r>
    </w:p>
    <w:p w14:paraId="7089A9F3" w14:textId="77777777" w:rsidR="008C4D8E" w:rsidRPr="00B3669E" w:rsidRDefault="008C4D8E" w:rsidP="00414A46">
      <w:pPr>
        <w:pStyle w:val="Prrafodelista"/>
        <w:rPr>
          <w:b/>
          <w:bCs/>
        </w:rPr>
      </w:pPr>
      <w:r w:rsidRPr="00B3669E">
        <w:t>Calidad de la expresión:</w:t>
      </w:r>
    </w:p>
    <w:p w14:paraId="6C49BC98" w14:textId="77777777" w:rsidR="008C4D8E" w:rsidRPr="00B3669E" w:rsidRDefault="008C4D8E" w:rsidP="00414A46">
      <w:pPr>
        <w:pStyle w:val="Prrafodelista"/>
        <w:rPr>
          <w:b/>
          <w:bCs/>
        </w:rPr>
      </w:pPr>
      <w:r w:rsidRPr="00B3669E">
        <w:t>Precisión terminológica y propiedad del lenguaje.</w:t>
      </w:r>
    </w:p>
    <w:p w14:paraId="63D51405" w14:textId="77777777" w:rsidR="008C4D8E" w:rsidRPr="00B3669E" w:rsidRDefault="008C4D8E" w:rsidP="00414A46">
      <w:pPr>
        <w:pStyle w:val="Prrafodelista"/>
        <w:rPr>
          <w:b/>
          <w:bCs/>
        </w:rPr>
      </w:pPr>
      <w:r w:rsidRPr="00B3669E">
        <w:t>Claridad en la expresión.</w:t>
      </w:r>
    </w:p>
    <w:p w14:paraId="006DE6F3" w14:textId="33A2044D" w:rsidR="008C4D8E" w:rsidRPr="00B3669E" w:rsidRDefault="008C4D8E" w:rsidP="00414A46">
      <w:pPr>
        <w:pStyle w:val="Prrafodelista"/>
        <w:rPr>
          <w:b/>
          <w:bCs/>
        </w:rPr>
      </w:pPr>
      <w:r w:rsidRPr="00B3669E">
        <w:t>Corrección sintáctica y ortográfica</w:t>
      </w:r>
    </w:p>
    <w:p w14:paraId="698BD1BE" w14:textId="2CEFF654" w:rsidR="002D4814" w:rsidRPr="00B3669E" w:rsidRDefault="002D4814" w:rsidP="00414A46">
      <w:pPr>
        <w:pStyle w:val="Prrafodelista"/>
        <w:rPr>
          <w:b/>
          <w:bCs/>
        </w:rPr>
      </w:pPr>
      <w:r w:rsidRPr="00B3669E">
        <w:t>Adecuadas respuestas a las preguntas planteadas por el tribunal</w:t>
      </w:r>
    </w:p>
    <w:p w14:paraId="1341B7AB" w14:textId="77777777" w:rsidR="008C4D8E" w:rsidRPr="00B3669E" w:rsidRDefault="008C4D8E" w:rsidP="00414A46">
      <w:pPr>
        <w:pStyle w:val="Prrafodelista"/>
        <w:rPr>
          <w:b/>
          <w:bCs/>
        </w:rPr>
      </w:pPr>
      <w:r w:rsidRPr="00B3669E">
        <w:t>Presentación formal</w:t>
      </w:r>
    </w:p>
    <w:p w14:paraId="5B2FE839" w14:textId="77777777" w:rsidR="008C4D8E" w:rsidRPr="00B3669E" w:rsidRDefault="008C4D8E" w:rsidP="00414A46">
      <w:pPr>
        <w:pStyle w:val="Prrafodelista"/>
        <w:rPr>
          <w:b/>
          <w:bCs/>
        </w:rPr>
      </w:pPr>
      <w:r w:rsidRPr="00B3669E">
        <w:lastRenderedPageBreak/>
        <w:t>Puntualidad en la fecha de entrega</w:t>
      </w:r>
    </w:p>
    <w:p w14:paraId="241A22FC" w14:textId="5A278BEE" w:rsidR="008C4D8E" w:rsidRPr="00B3669E" w:rsidRDefault="008C4D8E" w:rsidP="00414A46">
      <w:pPr>
        <w:pStyle w:val="Prrafodelista"/>
        <w:rPr>
          <w:b/>
          <w:bCs/>
        </w:rPr>
      </w:pPr>
      <w:r w:rsidRPr="00B3669E">
        <w:t>Grado de cuidado de la presentación</w:t>
      </w:r>
      <w:r w:rsidR="002D4814" w:rsidRPr="00B3669E">
        <w:t xml:space="preserve">: </w:t>
      </w:r>
      <w:r w:rsidRPr="00B3669E">
        <w:t>Claridad, sencillez</w:t>
      </w:r>
      <w:r w:rsidR="002D4814" w:rsidRPr="00B3669E">
        <w:t>,</w:t>
      </w:r>
      <w:r w:rsidRPr="00B3669E">
        <w:t xml:space="preserve"> estilo</w:t>
      </w:r>
      <w:r w:rsidR="002D4814" w:rsidRPr="00B3669E">
        <w:t>, o</w:t>
      </w:r>
      <w:r w:rsidRPr="00B3669E">
        <w:t>rden y estructura.</w:t>
      </w:r>
    </w:p>
    <w:p w14:paraId="64D364C7" w14:textId="77777777" w:rsidR="00295069" w:rsidRDefault="00295069" w:rsidP="002D4814"/>
    <w:p w14:paraId="268BC2A7" w14:textId="77777777" w:rsidR="00295069" w:rsidRDefault="00295069" w:rsidP="002D4814"/>
    <w:p w14:paraId="2425AFC8" w14:textId="1CCE0468" w:rsidR="002D4814" w:rsidRPr="004B6678" w:rsidRDefault="002D4814" w:rsidP="002D4814">
      <w:pPr>
        <w:rPr>
          <w:bCs/>
        </w:rPr>
      </w:pPr>
      <w:r>
        <w:t>Por todo ello, e</w:t>
      </w:r>
      <w:r w:rsidRPr="004B6678">
        <w:rPr>
          <w:bCs/>
        </w:rPr>
        <w:t>n la nota final del módulo</w:t>
      </w:r>
      <w:r>
        <w:rPr>
          <w:bCs/>
        </w:rPr>
        <w:t>,</w:t>
      </w:r>
      <w:r w:rsidRPr="004B6678">
        <w:rPr>
          <w:bCs/>
        </w:rPr>
        <w:t xml:space="preserve"> la </w:t>
      </w:r>
      <w:r w:rsidRPr="002D4814">
        <w:rPr>
          <w:b/>
          <w:u w:val="single"/>
        </w:rPr>
        <w:t>ponderación</w:t>
      </w:r>
      <w:r w:rsidRPr="004B6678">
        <w:rPr>
          <w:bCs/>
        </w:rPr>
        <w:t xml:space="preserve"> será la siguiente:</w:t>
      </w:r>
    </w:p>
    <w:p w14:paraId="54D543DA" w14:textId="6360A145" w:rsidR="002D4814" w:rsidRPr="0006154D" w:rsidRDefault="002D4814" w:rsidP="00414A46">
      <w:pPr>
        <w:pStyle w:val="Prrafodelista"/>
      </w:pPr>
      <w:r w:rsidRPr="0011784F">
        <w:rPr>
          <w:b/>
          <w:bCs/>
        </w:rPr>
        <w:t>40%</w:t>
      </w:r>
      <w:r w:rsidRPr="0006154D">
        <w:t xml:space="preserve"> </w:t>
      </w:r>
      <w:r>
        <w:t xml:space="preserve">- </w:t>
      </w:r>
      <w:r w:rsidR="0011784F" w:rsidRPr="0011784F">
        <w:rPr>
          <w:b/>
          <w:bCs/>
        </w:rPr>
        <w:t>Proyecto de software + memoria</w:t>
      </w:r>
      <w:r w:rsidRPr="0011784F">
        <w:rPr>
          <w:b/>
          <w:bCs/>
        </w:rPr>
        <w:t>:</w:t>
      </w:r>
      <w:r w:rsidRPr="0006154D">
        <w:t xml:space="preserve"> </w:t>
      </w:r>
      <w:r w:rsidRPr="00B3669E">
        <w:t>formato adecuado, estructura lógica, referencias (no plagio), vocabulario y expresión escrita correcta.</w:t>
      </w:r>
    </w:p>
    <w:p w14:paraId="1498E4E1" w14:textId="53F5FF38" w:rsidR="002D4814" w:rsidRPr="0006154D" w:rsidRDefault="002D4814" w:rsidP="00414A46">
      <w:pPr>
        <w:pStyle w:val="Prrafodelista"/>
      </w:pPr>
      <w:r w:rsidRPr="0011784F">
        <w:rPr>
          <w:b/>
          <w:bCs/>
        </w:rPr>
        <w:t xml:space="preserve">40% </w:t>
      </w:r>
      <w:r w:rsidR="00252010" w:rsidRPr="0011784F">
        <w:rPr>
          <w:b/>
          <w:bCs/>
        </w:rPr>
        <w:t>(20% + 20%) –</w:t>
      </w:r>
      <w:r w:rsidRPr="0011784F">
        <w:rPr>
          <w:b/>
          <w:bCs/>
        </w:rPr>
        <w:t xml:space="preserve"> Exposición</w:t>
      </w:r>
      <w:r w:rsidR="00252010" w:rsidRPr="0011784F">
        <w:rPr>
          <w:b/>
          <w:bCs/>
        </w:rPr>
        <w:t xml:space="preserve"> + D</w:t>
      </w:r>
      <w:r w:rsidRPr="0011784F">
        <w:rPr>
          <w:b/>
          <w:bCs/>
        </w:rPr>
        <w:t>efensa</w:t>
      </w:r>
      <w:r w:rsidRPr="0006154D">
        <w:t xml:space="preserve">: </w:t>
      </w:r>
      <w:r w:rsidRPr="00B3669E">
        <w:t xml:space="preserve">Expresión adecuada (verbal </w:t>
      </w:r>
      <w:r w:rsidR="00252010" w:rsidRPr="00B3669E">
        <w:t xml:space="preserve">y </w:t>
      </w:r>
      <w:r w:rsidRPr="00B3669E">
        <w:t>no verbal), profesionalidad en la presentación, ajuste del contenido al tiempo de exposición, estructura argumental, calidad del formato expositivo (Power Point, Prezi, etc.).</w:t>
      </w:r>
    </w:p>
    <w:p w14:paraId="2E41AC3A" w14:textId="01157052" w:rsidR="0011784F" w:rsidRDefault="002D4814" w:rsidP="00414A46">
      <w:pPr>
        <w:pStyle w:val="Prrafodelista"/>
      </w:pPr>
      <w:r w:rsidRPr="0011784F">
        <w:rPr>
          <w:b/>
          <w:bCs/>
        </w:rPr>
        <w:t xml:space="preserve">20% </w:t>
      </w:r>
      <w:r w:rsidR="008D7C2A">
        <w:rPr>
          <w:b/>
          <w:bCs/>
        </w:rPr>
        <w:t>Participación/presentaciones parciales en</w:t>
      </w:r>
      <w:r w:rsidRPr="0011784F">
        <w:rPr>
          <w:b/>
          <w:bCs/>
        </w:rPr>
        <w:t xml:space="preserve"> tutorías</w:t>
      </w:r>
      <w:r w:rsidRPr="0006154D">
        <w:t xml:space="preserve">: </w:t>
      </w:r>
      <w:r w:rsidRPr="00B3669E">
        <w:t xml:space="preserve">Se valorará la </w:t>
      </w:r>
      <w:r w:rsidR="008D7C2A">
        <w:t>participación</w:t>
      </w:r>
      <w:r w:rsidRPr="00B3669E">
        <w:t xml:space="preserve"> presencial a las tutorías, el interés del alumno, la entrega de los Hitos solicitados en </w:t>
      </w:r>
      <w:r w:rsidRPr="00B3669E">
        <w:rPr>
          <w:u w:val="single"/>
        </w:rPr>
        <w:t>tiempo y forma</w:t>
      </w:r>
      <w:r w:rsidRPr="00B3669E">
        <w:t xml:space="preserve">, y la correcta adecuación de la entrega del hito a </w:t>
      </w:r>
      <w:r w:rsidRPr="00B3669E">
        <w:rPr>
          <w:u w:val="single"/>
        </w:rPr>
        <w:t>lo especificado</w:t>
      </w:r>
      <w:r w:rsidRPr="00B3669E">
        <w:t xml:space="preserve"> en la tutoría.</w:t>
      </w:r>
      <w:r w:rsidR="0011784F">
        <w:br/>
      </w:r>
      <w:r w:rsidR="0011784F">
        <w:br/>
      </w:r>
    </w:p>
    <w:p w14:paraId="4D626FCE" w14:textId="4610ECFB" w:rsidR="00687A39" w:rsidRDefault="0011784F" w:rsidP="0011784F">
      <w:pPr>
        <w:jc w:val="left"/>
      </w:pPr>
      <w:r>
        <w:br w:type="page"/>
      </w:r>
    </w:p>
    <w:p w14:paraId="410D1D82" w14:textId="3A73DCF4" w:rsidR="00691B14" w:rsidRDefault="00691B14" w:rsidP="004C0410">
      <w:pPr>
        <w:pStyle w:val="Titulo2Cesur"/>
      </w:pPr>
      <w:bookmarkStart w:id="21" w:name="_Toc124585833"/>
      <w:r>
        <w:lastRenderedPageBreak/>
        <w:t>Gráficos / Tablas</w:t>
      </w:r>
      <w:bookmarkEnd w:id="21"/>
    </w:p>
    <w:p w14:paraId="19368195" w14:textId="77777777" w:rsidR="00691B14" w:rsidRDefault="00691B14" w:rsidP="00691B14">
      <w:r>
        <w:t>A continuación, están los detalles para una correcta inclusión de tablas o gráficos</w:t>
      </w:r>
      <w:r w:rsidRPr="00691B14">
        <w:rPr>
          <w:b/>
          <w:bCs/>
        </w:rPr>
        <w:t xml:space="preserve"> </w:t>
      </w:r>
      <w:r w:rsidRPr="00691B14">
        <w:t>dentro del cuerpo del trabajo</w:t>
      </w:r>
      <w:r>
        <w:t>:</w:t>
      </w:r>
    </w:p>
    <w:p w14:paraId="5325CCC2" w14:textId="77777777" w:rsidR="00691B14" w:rsidRDefault="00691B14" w:rsidP="00414A46">
      <w:pPr>
        <w:pStyle w:val="Prrafodelista"/>
      </w:pPr>
      <w:r>
        <w:t xml:space="preserve">Deben incluir numeración y título (cursiva), tabla/gráfico y fuente (negrita). En caso de que sea hecha por el alumno, en la fuente se indica “Elaboración propia”. </w:t>
      </w:r>
    </w:p>
    <w:p w14:paraId="1C7A62CC" w14:textId="4922B27A" w:rsidR="00691B14" w:rsidRDefault="00691B14" w:rsidP="00414A46">
      <w:pPr>
        <w:pStyle w:val="Prrafodelista"/>
      </w:pPr>
      <w:r>
        <w:t>Ver ejemplos:</w:t>
      </w:r>
    </w:p>
    <w:p w14:paraId="3182A1DD" w14:textId="77777777" w:rsidR="00691B14" w:rsidRDefault="00691B14" w:rsidP="00691B14">
      <w:r>
        <w:rPr>
          <w:noProof/>
          <w:lang w:eastAsia="es-ES"/>
        </w:rPr>
        <w:drawing>
          <wp:inline distT="0" distB="0" distL="0" distR="0" wp14:anchorId="3D471B32" wp14:editId="6BEB1086">
            <wp:extent cx="5387897" cy="1021134"/>
            <wp:effectExtent l="0" t="0" r="0" b="0"/>
            <wp:docPr id="4" name="Imagen 4" descr="Macintosh HD:Users:CVH:Desktop:Captura de pantalla 2015-10-03 a las 12.2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VH:Desktop:Captura de pantalla 2015-10-03 a las 12.26.5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217" b="3495"/>
                    <a:stretch/>
                  </pic:blipFill>
                  <pic:spPr bwMode="auto">
                    <a:xfrm>
                      <a:off x="0" y="0"/>
                      <a:ext cx="5389245" cy="1021389"/>
                    </a:xfrm>
                    <a:prstGeom prst="rect">
                      <a:avLst/>
                    </a:prstGeom>
                    <a:noFill/>
                    <a:ln>
                      <a:noFill/>
                    </a:ln>
                    <a:extLst>
                      <a:ext uri="{53640926-AAD7-44D8-BBD7-CCE9431645EC}">
                        <a14:shadowObscured xmlns:a14="http://schemas.microsoft.com/office/drawing/2010/main"/>
                      </a:ext>
                    </a:extLst>
                  </pic:spPr>
                </pic:pic>
              </a:graphicData>
            </a:graphic>
          </wp:inline>
        </w:drawing>
      </w:r>
    </w:p>
    <w:p w14:paraId="743018AF" w14:textId="77777777" w:rsidR="00691B14" w:rsidRPr="0024738F" w:rsidRDefault="00691B14" w:rsidP="00691B14">
      <w:pPr>
        <w:jc w:val="center"/>
        <w:rPr>
          <w:i/>
          <w:sz w:val="20"/>
          <w:szCs w:val="20"/>
        </w:rPr>
      </w:pPr>
      <w:r>
        <w:rPr>
          <w:i/>
          <w:sz w:val="20"/>
          <w:szCs w:val="20"/>
        </w:rPr>
        <w:t>Tabla 1.</w:t>
      </w:r>
      <w:r w:rsidRPr="0024738F">
        <w:rPr>
          <w:i/>
          <w:sz w:val="20"/>
          <w:szCs w:val="20"/>
        </w:rPr>
        <w:t xml:space="preserve"> Promedio numérico de respuestas correctas de niños/as por género</w:t>
      </w:r>
    </w:p>
    <w:p w14:paraId="7B8876EB" w14:textId="780B97CA" w:rsidR="00691B14" w:rsidRDefault="00691B14" w:rsidP="00691B14">
      <w:pPr>
        <w:ind w:left="708" w:hanging="708"/>
        <w:jc w:val="center"/>
        <w:rPr>
          <w:b/>
          <w:sz w:val="20"/>
          <w:szCs w:val="20"/>
        </w:rPr>
      </w:pPr>
      <w:r w:rsidRPr="0024738F">
        <w:rPr>
          <w:b/>
          <w:sz w:val="20"/>
          <w:szCs w:val="20"/>
        </w:rPr>
        <w:t>Fuente: Sabadini (2009)</w:t>
      </w:r>
    </w:p>
    <w:p w14:paraId="60A65414" w14:textId="77777777" w:rsidR="00691B14" w:rsidRDefault="00691B14" w:rsidP="00691B14">
      <w:pPr>
        <w:jc w:val="center"/>
        <w:rPr>
          <w:b/>
          <w:sz w:val="20"/>
          <w:szCs w:val="20"/>
        </w:rPr>
      </w:pPr>
      <w:r>
        <w:rPr>
          <w:b/>
          <w:noProof/>
          <w:sz w:val="20"/>
          <w:szCs w:val="20"/>
          <w:lang w:eastAsia="es-ES"/>
        </w:rPr>
        <w:drawing>
          <wp:inline distT="0" distB="0" distL="0" distR="0" wp14:anchorId="12C65993" wp14:editId="5E671EA3">
            <wp:extent cx="3886565" cy="1312007"/>
            <wp:effectExtent l="0" t="0" r="0" b="8890"/>
            <wp:docPr id="7" name="Imagen 7" descr="Macintosh HD:Users:CVH:Desktop:Captura de pantalla 2015-10-03 a las 12.2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VH:Desktop:Captura de pantalla 2015-10-03 a las 12.27.0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87022" cy="1312161"/>
                    </a:xfrm>
                    <a:prstGeom prst="rect">
                      <a:avLst/>
                    </a:prstGeom>
                    <a:noFill/>
                    <a:ln>
                      <a:noFill/>
                    </a:ln>
                  </pic:spPr>
                </pic:pic>
              </a:graphicData>
            </a:graphic>
          </wp:inline>
        </w:drawing>
      </w:r>
    </w:p>
    <w:p w14:paraId="67F45AB4" w14:textId="77777777" w:rsidR="00691B14" w:rsidRPr="0024738F" w:rsidRDefault="00691B14" w:rsidP="00691B14">
      <w:pPr>
        <w:jc w:val="center"/>
        <w:rPr>
          <w:sz w:val="20"/>
          <w:szCs w:val="20"/>
        </w:rPr>
      </w:pPr>
      <w:r w:rsidRPr="0024738F">
        <w:rPr>
          <w:i/>
          <w:sz w:val="20"/>
          <w:szCs w:val="20"/>
        </w:rPr>
        <w:t>Gráfico 1</w:t>
      </w:r>
      <w:r>
        <w:rPr>
          <w:i/>
          <w:sz w:val="20"/>
          <w:szCs w:val="20"/>
        </w:rPr>
        <w:t>.</w:t>
      </w:r>
      <w:r w:rsidRPr="0024738F">
        <w:rPr>
          <w:sz w:val="20"/>
          <w:szCs w:val="20"/>
        </w:rPr>
        <w:t xml:space="preserve"> </w:t>
      </w:r>
      <w:r w:rsidRPr="00691B14">
        <w:rPr>
          <w:i/>
          <w:iCs/>
          <w:sz w:val="20"/>
          <w:szCs w:val="20"/>
        </w:rPr>
        <w:t>Programación más frecuentada</w:t>
      </w:r>
    </w:p>
    <w:p w14:paraId="2448AA9F" w14:textId="2E6D2A26" w:rsidR="00691B14" w:rsidRDefault="00691B14" w:rsidP="00691B14">
      <w:pPr>
        <w:jc w:val="center"/>
        <w:rPr>
          <w:b/>
          <w:sz w:val="20"/>
          <w:szCs w:val="20"/>
        </w:rPr>
      </w:pPr>
      <w:r>
        <w:rPr>
          <w:b/>
          <w:sz w:val="20"/>
          <w:szCs w:val="20"/>
        </w:rPr>
        <w:t>Fuente: Sayago (2006)</w:t>
      </w:r>
    </w:p>
    <w:p w14:paraId="5DFE15FE" w14:textId="0999B847" w:rsidR="00691B14" w:rsidRDefault="00691B14" w:rsidP="004C0410">
      <w:pPr>
        <w:pStyle w:val="Titulo2Cesur"/>
      </w:pPr>
      <w:bookmarkStart w:id="22" w:name="_Toc124585834"/>
      <w:r>
        <w:t>Citas</w:t>
      </w:r>
      <w:bookmarkEnd w:id="22"/>
    </w:p>
    <w:p w14:paraId="2FC6255A" w14:textId="02973301" w:rsidR="00691B14" w:rsidRDefault="00691B14" w:rsidP="00183142">
      <w:r>
        <w:t>Todas aquellas afirmaciones, ideas, comentarios etc., que no provienen del propio autor del proyecto deben ser citadas dentro del texto e incluirlas posteriormente en la bibliografía</w:t>
      </w:r>
      <w:r w:rsidR="00183142">
        <w:t>, según el caso al que corresponda</w:t>
      </w:r>
      <w:r w:rsidR="00DC1404">
        <w:t xml:space="preserve"> (Muestro los ejemplos con sombreado para que destacarlo pero en el proyecto NO debéis usarlo)</w:t>
      </w:r>
      <w:r w:rsidR="00183142">
        <w:t>:</w:t>
      </w:r>
    </w:p>
    <w:p w14:paraId="5D5C4454" w14:textId="77777777" w:rsidR="00183142" w:rsidRDefault="00183142" w:rsidP="00183142"/>
    <w:p w14:paraId="11BF9C83" w14:textId="73DA4943" w:rsidR="00691B14" w:rsidRPr="00183142" w:rsidRDefault="00691B14" w:rsidP="00414A46">
      <w:pPr>
        <w:pStyle w:val="Prrafodelista"/>
        <w:rPr>
          <w:b/>
          <w:bCs/>
        </w:rPr>
      </w:pPr>
      <w:r w:rsidRPr="00183142">
        <w:t>Citas textuales</w:t>
      </w:r>
      <w:r w:rsidR="00183142">
        <w:t xml:space="preserve"> </w:t>
      </w:r>
      <w:r w:rsidRPr="003F5C39">
        <w:t>con menos de 40 palabras:</w:t>
      </w:r>
      <w:r w:rsidR="00183142">
        <w:t xml:space="preserve"> </w:t>
      </w:r>
      <w:r w:rsidRPr="00183142">
        <w:t xml:space="preserve">La cita </w:t>
      </w:r>
      <w:r w:rsidR="00183142">
        <w:t xml:space="preserve">entrecomillada y con datos entre paréntesis, </w:t>
      </w:r>
      <w:r w:rsidRPr="00183142">
        <w:t>continúa</w:t>
      </w:r>
      <w:r w:rsidR="00183142">
        <w:t xml:space="preserve"> dentro del mismo</w:t>
      </w:r>
      <w:r w:rsidRPr="00183142">
        <w:t xml:space="preserve"> párrafo</w:t>
      </w:r>
      <w:r w:rsidR="00183142">
        <w:t>. E</w:t>
      </w:r>
      <w:r w:rsidRPr="00183142">
        <w:t>jemplo:</w:t>
      </w:r>
    </w:p>
    <w:p w14:paraId="7EE40183" w14:textId="0FC81704" w:rsidR="00691B14" w:rsidRDefault="00691B14" w:rsidP="00691B14">
      <w:r w:rsidRPr="00DC1404">
        <w:rPr>
          <w:highlight w:val="yellow"/>
        </w:rPr>
        <w:lastRenderedPageBreak/>
        <w:t>El objetivo de este Estudio, se puede expresar de forma sencilla de la siguiente manera: “Debemos preparar a los estudiantes del S. XXI para un futuro incierto” (Prensky, 2010, p.10), y las claves para ayudarles es consiguiendo que sean críticos y autónomos.</w:t>
      </w:r>
    </w:p>
    <w:p w14:paraId="0C1AFA13" w14:textId="595085AC" w:rsidR="00691B14" w:rsidRPr="00183142" w:rsidRDefault="00691B14" w:rsidP="00414A46">
      <w:pPr>
        <w:pStyle w:val="Prrafodelista"/>
        <w:rPr>
          <w:b/>
          <w:bCs/>
          <w:i/>
        </w:rPr>
      </w:pPr>
      <w:r w:rsidRPr="00183142">
        <w:rPr>
          <w:iCs/>
        </w:rPr>
        <w:t xml:space="preserve">Citas </w:t>
      </w:r>
      <w:r w:rsidR="00183142" w:rsidRPr="00183142">
        <w:rPr>
          <w:iCs/>
        </w:rPr>
        <w:t xml:space="preserve">textuales </w:t>
      </w:r>
      <w:r w:rsidRPr="00183142">
        <w:rPr>
          <w:iCs/>
        </w:rPr>
        <w:t>con más de 40 palabras:</w:t>
      </w:r>
      <w:r w:rsidRPr="00183142">
        <w:rPr>
          <w:i/>
        </w:rPr>
        <w:t xml:space="preserve"> </w:t>
      </w:r>
      <w:r w:rsidR="00183142" w:rsidRPr="00183142">
        <w:rPr>
          <w:iCs/>
        </w:rPr>
        <w:t>Usar</w:t>
      </w:r>
      <w:r w:rsidR="00183142">
        <w:rPr>
          <w:i/>
        </w:rPr>
        <w:t xml:space="preserve"> </w:t>
      </w:r>
      <w:r w:rsidRPr="00183142">
        <w:t>formato “cita” de la galería de estilos</w:t>
      </w:r>
      <w:r w:rsidR="00183142">
        <w:t xml:space="preserve"> para ese párrafo completo entrecomillado y con datos entre paréntesis. Ejemplo:</w:t>
      </w:r>
    </w:p>
    <w:p w14:paraId="5F4C10CB" w14:textId="77777777" w:rsidR="00691B14" w:rsidRPr="00DC1404" w:rsidRDefault="00691B14" w:rsidP="00691B14">
      <w:pPr>
        <w:rPr>
          <w:highlight w:val="yellow"/>
        </w:rPr>
      </w:pPr>
      <w:r w:rsidRPr="00DC1404">
        <w:rPr>
          <w:highlight w:val="yellow"/>
        </w:rPr>
        <w:t>El Aprendizaje Autodirigido:</w:t>
      </w:r>
    </w:p>
    <w:p w14:paraId="042D1630" w14:textId="4C2A59E9" w:rsidR="00691B14" w:rsidRPr="00DC1404" w:rsidRDefault="00691B14" w:rsidP="00DC1404">
      <w:pPr>
        <w:pStyle w:val="Cita"/>
      </w:pPr>
      <w:r w:rsidRPr="00DC1404">
        <w:rPr>
          <w:highlight w:val="yellow"/>
        </w:rPr>
        <w:t xml:space="preserve">“describe un proceso en el que los individuos asumen la iniciativa, con o sin la ayuda de los demás en el diagnóstico de sus necesidades de aprendizaje, la formulación de sus metas de aprendizaje, la identificación de los recursos humanos y materiales necesarios para aprender” </w:t>
      </w:r>
      <w:r w:rsidRPr="00DC1404">
        <w:rPr>
          <w:highlight w:val="yellow"/>
        </w:rPr>
        <w:fldChar w:fldCharType="begin"/>
      </w:r>
      <w:r w:rsidRPr="00DC1404">
        <w:rPr>
          <w:highlight w:val="yellow"/>
        </w:rPr>
        <w:instrText xml:space="preserve"> ADDIN ZOTERO_ITEM CSL_CITATION {"citationID":"2yLAtSlU","properties":{"formattedCitation":"(Brockett &amp; Hiemstra, 1993, p. 38)","plainCitation":"(Brockett &amp; Hiemstra, 1993, p. 38)"},"citationItems":[{"id":57,"uris":["http://zotero.org/users/1303664/items/DSVPHDXN"],"uri":["http://zotero.org/users/1303664/items/DSVPHDXN"],"itemData":{"id":57,"type":"book","title":"El Aprendizaje autodirigido en la educación de adultos: perspectivas teóricas, prácticas y de investigación","publisher":"Editorial Paidós","number-of-pages":"346","source":"Google Books","abstract":"El estudiante autodirigido es aquel que asume la responsabilidad de su propia aprendizaje. La idea no es nueva, pero recientemente ha recibido una renovada atencion en el ambito de la educacion y tiene una especial significacion para el sector de la educacion de adultos, puesto que, representando un cambio significativo con respecto a la planificacion academica tradicional, subraya la autonomia y el desarrollo personal. A partir de ahi, el objetivo de este libro es proporcionar al lector, tanto al academico como al profesional, una sintesis global de las realizaciones, cuestines y practicas relacionadas con la autodireccion en el aprendizaje. Partiendo de la idea de que la autodireccion ha de considerarse una forma de vida, presenta estrategias para facilitar el aprendizaje por autodireccion como metodo de instruccion y para potenciar la autodireccion como un aspecto de la personalidad adulta. El texto, asi, ofrece, ademas de un analisis de las tendencias de investigacion actuales, capitulos sobre las cuestiones fundamentales de orden practico: las perspectivas institucionales de la utodireccion, cuestiones programaticas, perspectivas internacionales y problemas eticos.","ISBN":"9788475099330","shortTitle":"El Aprendizaje autodirigido en la educación de adultos","language":"es","author":[{"family":"Brockett","given":"Ralph Grover"},{"family":"Hiemstra","given":"Roger"}],"issued":{"date-parts":[[1993,11,4]]}},"locator":"38","label":"page"}],"schema":"https://github.com/citation-style-language/schema/raw/master/csl-citation.json"} </w:instrText>
      </w:r>
      <w:r w:rsidRPr="00DC1404">
        <w:rPr>
          <w:highlight w:val="yellow"/>
        </w:rPr>
        <w:fldChar w:fldCharType="separate"/>
      </w:r>
      <w:r w:rsidRPr="00DC1404">
        <w:rPr>
          <w:highlight w:val="yellow"/>
        </w:rPr>
        <w:t>(Brockett y Hiemstra, 1993, p. 38)</w:t>
      </w:r>
      <w:r w:rsidRPr="00DC1404">
        <w:rPr>
          <w:highlight w:val="yellow"/>
        </w:rPr>
        <w:fldChar w:fldCharType="end"/>
      </w:r>
    </w:p>
    <w:p w14:paraId="50B8EC21" w14:textId="77777777" w:rsidR="00691B14" w:rsidRPr="004131D1" w:rsidRDefault="00691B14" w:rsidP="00691B14"/>
    <w:p w14:paraId="6F99031C" w14:textId="40137B26" w:rsidR="00691B14" w:rsidRPr="004131D1" w:rsidRDefault="00691B14" w:rsidP="00414A46">
      <w:pPr>
        <w:pStyle w:val="Prrafodelista"/>
      </w:pPr>
      <w:r w:rsidRPr="00183142">
        <w:rPr>
          <w:iCs/>
        </w:rPr>
        <w:t>Citas</w:t>
      </w:r>
      <w:r w:rsidRPr="002E49E2">
        <w:t xml:space="preserve"> no textuales</w:t>
      </w:r>
      <w:r>
        <w:t xml:space="preserve"> </w:t>
      </w:r>
      <w:r w:rsidR="00183142">
        <w:t>c</w:t>
      </w:r>
      <w:r>
        <w:t>uando tenemos 1 o 2 autores</w:t>
      </w:r>
      <w:r w:rsidR="00183142">
        <w:t>:  Cuando no se escribe literal lo que dicen los autores, sino la idea resumida por el alumno, no va entrecomillada pero si datos entre paréntesis. Ejemplo:</w:t>
      </w:r>
    </w:p>
    <w:p w14:paraId="5C19301F" w14:textId="6946E70E" w:rsidR="00691B14" w:rsidRDefault="00691B14" w:rsidP="00691B14">
      <w:r w:rsidRPr="00DC1404">
        <w:rPr>
          <w:highlight w:val="yellow"/>
        </w:rPr>
        <w:t>El mejor modo de ayudar a los estudiantes a aprender autónomamente es ayudarles de una manera explícita a que vean la naturaleza y el papel de los conceptos y las relaciones entre ellos (Novak y Gowin, 1988).</w:t>
      </w:r>
    </w:p>
    <w:p w14:paraId="601AEAE3" w14:textId="03B1E866" w:rsidR="00183142" w:rsidRDefault="00183142" w:rsidP="00691B14"/>
    <w:p w14:paraId="74FDEC4E" w14:textId="554A13C7" w:rsidR="00183142" w:rsidRPr="004131D1" w:rsidRDefault="00183142" w:rsidP="00414A46">
      <w:pPr>
        <w:pStyle w:val="Prrafodelista"/>
      </w:pPr>
      <w:r w:rsidRPr="00183142">
        <w:rPr>
          <w:iCs/>
        </w:rPr>
        <w:t>Citas</w:t>
      </w:r>
      <w:r w:rsidRPr="002E49E2">
        <w:t xml:space="preserve"> no textuales</w:t>
      </w:r>
      <w:r>
        <w:t xml:space="preserve"> cuando </w:t>
      </w:r>
      <w:r w:rsidR="00DC1404">
        <w:t xml:space="preserve">la obra tiene </w:t>
      </w:r>
      <w:r>
        <w:t>3 o más autores:  Igual que antes, pero al ser muchos autores, solo es necesario escribir todos los nombre la p</w:t>
      </w:r>
      <w:r w:rsidR="00DC1404">
        <w:t>r</w:t>
      </w:r>
      <w:r>
        <w:t>imera vez que se citan</w:t>
      </w:r>
      <w:r w:rsidR="00DC1404">
        <w:t xml:space="preserve">. En las posteriores se pone solo el de un autor + “et. al.) </w:t>
      </w:r>
      <w:r>
        <w:t>Ejemplo:</w:t>
      </w:r>
    </w:p>
    <w:p w14:paraId="44CF63D6" w14:textId="77777777" w:rsidR="00691B14" w:rsidRDefault="00691B14" w:rsidP="00691B14">
      <w:r>
        <w:t xml:space="preserve">Primera vez que aparecen los autores: </w:t>
      </w:r>
    </w:p>
    <w:p w14:paraId="6335E9EC" w14:textId="77777777" w:rsidR="00691B14" w:rsidRDefault="00691B14" w:rsidP="00691B14">
      <w:r w:rsidRPr="00DC1404">
        <w:rPr>
          <w:highlight w:val="yellow"/>
        </w:rPr>
        <w:t xml:space="preserve">Se podría afirmar que el autodidactismo puro no es compatible con una educación de calidad y por ello no es válido para fomentar y crear un Aprendizaje Autónomo en nuestros alumnos, dado que la figura del otro es básica y necesaria </w:t>
      </w:r>
      <w:r w:rsidRPr="00DC1404">
        <w:rPr>
          <w:highlight w:val="yellow"/>
        </w:rPr>
        <w:fldChar w:fldCharType="begin"/>
      </w:r>
      <w:r w:rsidRPr="00DC1404">
        <w:rPr>
          <w:highlight w:val="yellow"/>
        </w:rPr>
        <w:instrText xml:space="preserve"> ADDIN ZOTERO_ITEM CSL_CITATION {"citationID":"oEvWQrgN","properties":{"formattedCitation":"{\\rtf (Barr\\uc0\\u243{}n L\\uc0\\u243{}pez, Flores Garc\\uc0\\u237{}a, Ruiz Ch\\uc0\\u225{}vez, &amp; Terrazas Porras, 2010)}","plainCitation":"(Barrón López, Flores García, Ruiz Chávez, &amp; Terrazas Porras, 2010)"},"citationItems":[{"id":31,"uris":["http://zotero.org/users/1303664/items/GXQU32HB"],"uri":["http://zotero.org/users/1303664/items/GXQU32HB"],"itemData":{"id":31,"type":"article-journal","title":"Autodidactismo: ¿Una alternativa para una educación de calidad?","container-title":"CULCyT: Cultura Científica y Tecnológica","page":"14-22","issue":"40-41","abstract":"El autodidactismo es la forma en que un individuo es capaz de forjar su propia educación, o bien, es el arte de aprender por sí mismo. La sociedad actual, así como las nuevas tecnologías, ponen al alcance una infinidad de\nrecursos como son los sistemas de comunicación masivos y las fuentes de información electrónicos, los cuales\nse caracterizan por potenciar un importante desarrollo intelectual. Pero, ¿puede el sistema educativo de\nMéxico ofrecer una educación con todas las posibilidades para una educación de calidad? En este artículo mostramos las características de una formación integral de alta calidad y las distintas alternativas que tiene el\nautodidactismo para adaptarse a las condiciones de un sistema educativo fundamentado en la inercia de una\nenseñanza tradicional.","ISSN":"ISSN-e 2007-0411","journalAbbreviation":"CULCyT","language":"Español","author":[{"family":"Barrón López","given":"José Valente"},{"family":"Flores García","given":"Sergio"},{"family":"Ruiz Chávez","given":"Óscar"},{"family":"Terrazas Porras","given":"Sergio Miguel"}],"issued":{"date-parts":[[2010]]}}}],"schema":"https://github.com/citation-style-language/schema/raw/master/csl-citation.json"} </w:instrText>
      </w:r>
      <w:r w:rsidRPr="00DC1404">
        <w:rPr>
          <w:highlight w:val="yellow"/>
        </w:rPr>
        <w:fldChar w:fldCharType="separate"/>
      </w:r>
      <w:r w:rsidRPr="00DC1404">
        <w:rPr>
          <w:highlight w:val="yellow"/>
        </w:rPr>
        <w:t>(Barrón López, Flores García, Ruiz Chávez, y Terrazas Porras, 2010)</w:t>
      </w:r>
      <w:r w:rsidRPr="00DC1404">
        <w:rPr>
          <w:highlight w:val="yellow"/>
        </w:rPr>
        <w:fldChar w:fldCharType="end"/>
      </w:r>
      <w:r w:rsidRPr="00DC1404">
        <w:rPr>
          <w:highlight w:val="yellow"/>
        </w:rPr>
        <w:t>.</w:t>
      </w:r>
      <w:r>
        <w:t xml:space="preserve"> </w:t>
      </w:r>
    </w:p>
    <w:p w14:paraId="265BF321" w14:textId="1416B58B" w:rsidR="00691B14" w:rsidRDefault="00691B14" w:rsidP="00691B14">
      <w:r>
        <w:t>A partir de la segunda vez</w:t>
      </w:r>
      <w:r w:rsidR="00DC1404">
        <w:t>, o si desde el principio hay más de 6 autores,</w:t>
      </w:r>
      <w:r>
        <w:t xml:space="preserve"> se indica de la siguiente forma: </w:t>
      </w:r>
      <w:r w:rsidRPr="00DC1404">
        <w:rPr>
          <w:highlight w:val="yellow"/>
        </w:rPr>
        <w:t>(Barrón López et. al., 2010).</w:t>
      </w:r>
    </w:p>
    <w:p w14:paraId="04FA844D" w14:textId="77777777" w:rsidR="00DC1404" w:rsidRDefault="00DC1404" w:rsidP="00691B14"/>
    <w:p w14:paraId="3589C7EF" w14:textId="70A180FB" w:rsidR="00691B14" w:rsidRPr="00DC1404" w:rsidRDefault="00DC1404" w:rsidP="00414A46">
      <w:pPr>
        <w:pStyle w:val="Prrafodelista"/>
        <w:rPr>
          <w:b/>
          <w:bCs/>
        </w:rPr>
      </w:pPr>
      <w:r w:rsidRPr="00183142">
        <w:rPr>
          <w:iCs/>
        </w:rPr>
        <w:t>Citas</w:t>
      </w:r>
      <w:r w:rsidRPr="002E49E2">
        <w:t xml:space="preserve"> no textuales</w:t>
      </w:r>
      <w:r>
        <w:t xml:space="preserve"> cuando hay varias obras que se resumen en</w:t>
      </w:r>
      <w:r w:rsidR="00691B14">
        <w:t xml:space="preserve"> la misma idea</w:t>
      </w:r>
      <w:r>
        <w:t>: Si se hace un resumen de información sacada de distintas obras con distintos autores, s</w:t>
      </w:r>
      <w:r w:rsidR="00691B14" w:rsidRPr="00DC1404">
        <w:t>e indican todos separados por punto y coma y ordenados alfabéticamente.</w:t>
      </w:r>
      <w:r>
        <w:t xml:space="preserve"> Ejemplo:</w:t>
      </w:r>
    </w:p>
    <w:p w14:paraId="01C7F119" w14:textId="77777777" w:rsidR="00691B14" w:rsidRDefault="00691B14" w:rsidP="00691B14">
      <w:r w:rsidRPr="00DC1404">
        <w:rPr>
          <w:highlight w:val="yellow"/>
        </w:rPr>
        <w:lastRenderedPageBreak/>
        <w:t xml:space="preserve">Finalmente se “mecaniza” el aprendizaje sin necesidad de repetir las órdenes, gracias a la creación de rutinas internalizadas. Cuando verbalizamos autoinstrucciones, nuestras acciones, son mucho más efectivas que las que no van acompañadas del lenguaje </w:t>
      </w:r>
      <w:r w:rsidRPr="00DC1404">
        <w:rPr>
          <w:highlight w:val="yellow"/>
        </w:rPr>
        <w:fldChar w:fldCharType="begin"/>
      </w:r>
      <w:r w:rsidRPr="00DC1404">
        <w:rPr>
          <w:highlight w:val="yellow"/>
        </w:rPr>
        <w:instrText xml:space="preserve"> ADDIN ZOTERO_ITEM CSL_CITATION {"citationID":"2qobrmpd9l","properties":{"formattedCitation":"(Aebli, 1991; Bandura &amp; Jeffrey, 1974; Leontiev, Luria, &amp; Vigotsky, 2004)","plainCitation":"(Aebli, 1991; Bandura &amp; Jeffrey, 1974; Leontiev, Luria, &amp; Vigotsky, 2004)"},"citationItems":[{"id":11,"uris":["http://zotero.org/users/1303664/items/ET3AA6K4"],"uri":["http://zotero.org/users/1303664/items/ET3AA6K4"],"itemData":{"id":11,"type":"book","title":"Factores de la Enseñanza Que Favorecen el Aprendizaje Autónomo","publisher":"Narcea Ediciones","number-of-pages":"372","source":"Google Books","abstract":"Este libro va dirigido a la necesidad de formación permanente del profesor ante los cambios sociales y educativos que se avecinan y que se sitúa en la frontera entre la praxis inmediata de la enseñanza y la reflexión sobre las estructuras profundas de la escuela y del aprendizaje. El autor sugiere ocho tipos de actividades a los que corresponden ocho campos de aprendizaje, de entre los cuales el aprendizaje social es al que dedica un tratamiento más amplio. También trata: la motivación para el aprendizaje y el aprendizaje de motivos; aprender a aprender; aprendizaje autónomo; autoridad y disciplina; diseño curricular y objetivos de aprendizaje; preparación de las clases; los exámenes y las notas.","ISBN":"9788427709386","language":"es","author":[{"family":"Aebli","given":"Hans"}],"issued":{"date-parts":[[1991,3,12]]}},"label":"page"},{"id":165,"uris":["http://zotero.org/users/1303664/items/3SVUT7Q5"],"uri":["http://zotero.org/users/1303664/items/3SVUT7Q5"],"itemData":{"id":165,"type":"article-journal","title":"Analysis of memory codes and cumulative rehearsal in observational learning","container-title":"Journal of Research in Personality","page":"295-305","volume":"7","author":[{"family":"Bandura","given":"Albert"},{"family":"Jeffrey","given":"R.W."}],"issued":{"date-parts":[[1974]]}},"label":"page"},{"id":163,"uris":["http://zotero.org/users/1303664/items/3B3DNMTP"],"uri":["http://zotero.org/users/1303664/items/3B3DNMTP"],"itemData":{"id":163,"type":"book","title":"Psicología y pedagogía","publisher":"Ediciones AKAL","publisher-place":"Madrid","number-of-pages":"324","source":"Google Books","event-place":"Madrid","abstract":"Afrontar de modo radical del problema de la escuela significa afrontarlo simultáneamente desde dos puntos de vista: el de los valores -y, por ende, de los contenidos- y el de la técnica de la instrucción. La colección de artículos de los conocidos psicólogos soviéticos que presentamos, en directa polémica con las técnicas teorías conductistas norteamericanas, constituye una muestra no sólo de un riguroso espíritu científico, sino también de una decicida voluntad y empeño humanistas, en un sentido que cuadra mal con las tradicionales pedagogías forjadoras de héroes para la competencia comercial.","ISBN":"9788446022152","language":"es","author":[{"family":"Leontiev","given":"Alexis"},{"family":"Luria","given":"Alexander Romanovich"},{"family":"Vigotsky","given":"Lev Semenovich"}],"issued":{"date-parts":[[2004,6,21]]}},"label":"page"}],"schema":"https://github.com/citation-style-language/schema/raw/master/csl-citation.json"} </w:instrText>
      </w:r>
      <w:r w:rsidRPr="00DC1404">
        <w:rPr>
          <w:highlight w:val="yellow"/>
        </w:rPr>
        <w:fldChar w:fldCharType="separate"/>
      </w:r>
      <w:r w:rsidRPr="00DC1404">
        <w:rPr>
          <w:highlight w:val="yellow"/>
        </w:rPr>
        <w:t>(Aebli, 1991; Bandura y Jeffrey, 1974; Leontiev, Luria, y Vigotsky, 2004)</w:t>
      </w:r>
      <w:r w:rsidRPr="00DC1404">
        <w:rPr>
          <w:highlight w:val="yellow"/>
        </w:rPr>
        <w:fldChar w:fldCharType="end"/>
      </w:r>
      <w:r w:rsidRPr="00DC1404">
        <w:rPr>
          <w:highlight w:val="yellow"/>
        </w:rPr>
        <w:t>.</w:t>
      </w:r>
    </w:p>
    <w:p w14:paraId="71CD4B25" w14:textId="06B37849" w:rsidR="00691B14" w:rsidRPr="004131D1" w:rsidRDefault="00DC1404" w:rsidP="00414A46">
      <w:pPr>
        <w:pStyle w:val="Prrafodelista"/>
      </w:pPr>
      <w:r>
        <w:t>Para c</w:t>
      </w:r>
      <w:r w:rsidR="00691B14">
        <w:t>itar varias obras de un mismo autor</w:t>
      </w:r>
      <w:r>
        <w:t>: Entre paréntesis sus datos y diferentes años separados por comas.</w:t>
      </w:r>
    </w:p>
    <w:p w14:paraId="6BC8B06B" w14:textId="10B60BB1" w:rsidR="00691B14" w:rsidRDefault="00691B14" w:rsidP="00691B14">
      <w:r w:rsidRPr="00DC1404">
        <w:rPr>
          <w:highlight w:val="yellow"/>
        </w:rPr>
        <w:fldChar w:fldCharType="begin"/>
      </w:r>
      <w:r w:rsidRPr="00DC1404">
        <w:rPr>
          <w:highlight w:val="yellow"/>
        </w:rPr>
        <w:instrText xml:space="preserve"> ADDIN ZOTERO_ITEM CSL_CITATION {"citationID":"fq5lg01fl","properties":{"unsorted":false,"formattedCitation":"{\\rtf (L\\uc0\\u243{}pez Morales, 1973, 1978, 1999, 2001, 2005, 2008, 1979a, 1979b, 1983a, 1986, 1987, 1989, 1992, 1994)}","plainCitation":"(López Morales, 1973, 1978, 1999, 2001, 2005, 2008, 1979a, 1979b, 1983a, 1986, 1987, 1989, 1992, 1994)","dontUpdate":true},"citationItems":[{"id":370,"uris":["http://zotero.org/users/1303664/items/XWR75CJQ"],"uri":["http://zotero.org/users/1303664/items/XWR75CJQ"],"itemData":{"id":370,"type":"chapter","title":"Frecuencia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Morales","given":"Humberto"}],"issued":{"date-parts":[["1978"]]}},"label":"page"},{"id":370,"uris":["http://zotero.org/users/1303664/items/XWR75CJQ"],"uri":["http://zotero.org/users/1303664/items/XWR75CJQ"],"itemData":{"id":370,"type":"chapter","title":"Frecuencia léxica, disponibilidad y programación curricular","container-title":"Aportes de la Lingüística a la Enseñanza del Español como Lengua Materna","collection-title":"Boletín de la Academia Puertorriqueña de la Lengua Española (BAPLE)","page":"73-86","volume":"VI/1","author":[{"family":"López Morales","given":"Humberto"}],"editor":[{"family":"López Morales","given":"Humberto"}],"issued":{"date-parts":[["1978"]]}},"label":"page"},{"id":218,"uris":["http://zotero.org/users/1303664/items/KMNWWWHA"],"uri":["http://zotero.org/users/1303664/items/KMNWWWHA"],"itemData":{"id":218,"type":"book","title":"Léxico Disponible de Puerto Rico","publisher":"Arco Libros, S.L.","publisher-place":"Madrid","number-of-pages":"182","source":"Google Books","event-place":"Madrid","ISBN":"9788476353530","language":"es","author":[{"family":"López Morales","given":"Humberto"}],"issued":{"date-parts":[["1999",1,1]]}},"label":"page"},{"id":202,"uris":["http://zotero.org/users/1303664/items/II6ERBCV"],"uri":["http://zotero.org/users/1303664/items/II6ERBCV"],"itemData":{"id":202,"type":"article-journal","title":"Tendencias actuales del léxico hispanoamericano","container-title":"Revista de Occidente","page":"5-24","volume":"240","author":[{"family":"López Morales","given":"Humberto"}],"issued":{"date-parts":[["2001"]]}},"label":"page"},{"id":125,"uris":["http://zotero.org/users/1303664/items/BNBXFU6Z"],"uri":["http://zotero.org/users/1303664/items/BNBXFU6Z"],"itemData":{"id":125,"type":"article-journal","title":"Un nuevo corpus para el estudio del español: La disponibilidad léxica","container-title":"Oralia","page":"141-159","volume":"8","author":[{"family":"López Morales","given":"Humberto"}],"issued":{"date-parts":[["2005"]]}},"label":"page"},{"id":179,"uris":["http://zotero.org/users/1303664/items/GCINI2IU"],"uri":["http://zotero.org/users/1303664/items/GCINI2IU"],"itemData":{"id":179,"type":"chapter","title":"Un alto en el camino: el léxico disponible de Aragón","container-title":"Estudios sobre disponibilidad léxica en los jóvenes aragonenes","publisher":"Institución Fernando el Católico","publisher-place":"Zaragoza","page":"7-15","event-place":"Zaragoza","author":[{"family":"López Morales","given":"Humberto"}],"editor":[{"family":"Arnal Purroy","given":"María Luisa"}],"issued":{"date-parts":[["2008"]]}},"label":"page"},{"id":8,"uris":["http://zotero.org/users/1303664/items/2KFG3T4T"],"uri":["http://zotero.org/users/1303664/items/2KFG3T4T"],"itemData":{"id":8,"type":"chapter","title":"Anglicismos en Puerto Rico: En busca de los índices de permeabilización del diasistema. Diseño de investigación","container-title":"Dialectología y sociolingüística. Temas Puertorriqueños","publisher":"Hispanova de Ediciones","publisher-place":"Madrid","page":"104-105","event-place":"Madrid","author":[{"family":"López Morales","given":"Humberto"}],"editor":[{"family":"López Morales","given":"Humberto"}],"issued":{"date-parts":[["1979"]]}},"label":"page"},{"id":300,"uris":["http://zotero.org/users/1303664/items/T8G4NANK"],"uri":["http://zotero.org/users/1303664/items/T8G4NANK"],"itemData":{"id":300,"type":"chapter","title":"Disponibilidad léxica y estratificación socioeconómica","container-title":"Dialectología y sociolingüística. Temas Puertorriqueños","publisher":"Hispanova de Ediciones","publisher-place":"Madrid","page":"173-181","event-place":"Madrid","author":[{"family":"López Morales","given":"Humberto"}],"editor":[{"family":"López Morales","given":"Humberto"}],"issued":{"date-parts":[["1979"]]}},"label":"page"},{"id":164,"uris":["http://zotero.org/users/1303664/items/EXFP8437"],"uri":["http://zotero.org/users/1303664/items/EXFP8437"],"itemData":{"id":164,"type":"chapter","title":"Lingüística estadística","container-title":"Introducción a la Lingüística Actual","publisher":"Playor","publisher-place":"Madrid","page":"209-225","event-place":"Madrid","author":[{"family":"López Morales","given":"Humberto"}],"editor":[{"family":"López Morales","given":"Humberto"}],"issued":{"date-parts":[["1983"]]}},"label":"page"},{"id":109,"uris":["http://zotero.org/users/1303664/items/9QQWBGQD"],"uri":["http://zotero.org/users/1303664/items/9QQWBGQD"],"itemData":{"id":109,"type":"book","title":"La enseñanza de la lengua materna","publisher":"Playor","publisher-place":"Madrid","event-place":"Madrid","author":[{"family":"López Morales","given":"Humberto"}],"issued":{"date-parts":[["1986"]]}},"label":"page"},{"id":361,"uris":["http://zotero.org/users/1303664/items/XDXN6QHF"],"uri":["http://zotero.org/users/1303664/items/XDXN6QHF"],"itemData":{"id":361,"type":"article-journal","title":"Anglicismos léxicos en el habla culta de San Juan de Puerto Rico","container-title":"Lingüística Española Actual (LEA)","page":"285-303","volume":"IX/2","author":[{"family":"López Morales","given":"Humberto"}],"issued":{"date-parts":[["1987"]]}},"label":"page"},{"id":442,"uris":["http://zotero.org/users/1303664/items/H2PT4DTQ"],"uri":["http://zotero.org/users/1303664/items/H2PT4DTQ"],"itemData":{"id":442,"type":"book","title":"Sociolingüística","publisher":"Gredos","publisher-place":"Madrid","event-place":"Madrid","author":[{"family":"López Morales","given":"Humberto"}],"issued":{"date-parts":[["1989"]]}},"label":"page"},{"id":839,"uris":["http://zotero.org/users/1303664/items/G8JDHDFV"],"uri":["http://zotero.org/users/1303664/items/G8JDHDFV"],"itemData":{"id":839,"type":"article-journal","title":"En torno al aprendizaje del léxico: bases psicolingüísticas de la planificación curricular","container-title":"RLA: Revista de lingüística teórica y aplicada","page":"39-50","issue":"30","source":"Dialnet","shortTitle":"En torno al aprendizaje del léxico","author":[{"family":"López Morales","given":"Humberto"}],"issued":{"date-parts":[["1992"]]},"accessed":{"date-parts":[["2014",2,20]]}},"label":"page"},{"id":837,"uris":["http://zotero.org/users/1303664/items/RIP79UM8"],"uri":["http://zotero.org/users/1303664/items/RIP79UM8"],"itemData":{"id":837,"type":"article-journal","title":"Índices de complejidad sintáctica y memoria inmediata","container-title":"REALE: revista de estudios de adquisición de la lengua española","page":"85-106","issue":"1","source":"Dialnet","author":[{"family":"López Morales","given":"Humberto"}],"issued":{"date-parts":[["1994"]]},"accessed":{"date-parts":[["2014",2,20]]}},"label":"page"}],"schema":"https://github.com/citation-style-language/schema/raw/master/csl-citation.json"} </w:instrText>
      </w:r>
      <w:r w:rsidRPr="00DC1404">
        <w:rPr>
          <w:highlight w:val="yellow"/>
        </w:rPr>
        <w:fldChar w:fldCharType="separate"/>
      </w:r>
      <w:r w:rsidRPr="00DC1404">
        <w:rPr>
          <w:highlight w:val="yellow"/>
        </w:rPr>
        <w:t>López Morales fue el iniciador de los estudios de Disponibilidad Léxica en Puerto Rico, realizado un gran número de investigaciones (López Morales, 1973, 1978, 1999, 2001</w:t>
      </w:r>
      <w:r w:rsidR="00762827">
        <w:rPr>
          <w:highlight w:val="yellow"/>
        </w:rPr>
        <w:t>).</w:t>
      </w:r>
      <w:r w:rsidRPr="00DC1404">
        <w:rPr>
          <w:highlight w:val="yellow"/>
        </w:rPr>
        <w:fldChar w:fldCharType="end"/>
      </w:r>
    </w:p>
    <w:p w14:paraId="32EB4ECE" w14:textId="77777777" w:rsidR="00762827" w:rsidRDefault="00762827" w:rsidP="00691B14"/>
    <w:p w14:paraId="32C34CB1" w14:textId="77777777" w:rsidR="00DC1404" w:rsidRPr="004131D1" w:rsidRDefault="00DC1404" w:rsidP="00414A46">
      <w:pPr>
        <w:pStyle w:val="Prrafodelista"/>
      </w:pPr>
      <w:r>
        <w:t>Cuando tenemos un trabajo de una institución sin autor evidente: Entre paréntesis institución/organismo al que pertenece ese autor. Si tiene siglas se pone nombre completo la primera vez solo y en las siguientes el acrónimo</w:t>
      </w:r>
    </w:p>
    <w:p w14:paraId="0961F7F3" w14:textId="77777777" w:rsidR="00DC1404" w:rsidRDefault="00DC1404" w:rsidP="00DC1404">
      <w:pPr>
        <w:rPr>
          <w:lang w:eastAsia="es-ES"/>
        </w:rPr>
      </w:pPr>
      <w:r>
        <w:rPr>
          <w:lang w:eastAsia="es-ES"/>
        </w:rPr>
        <w:t xml:space="preserve">Primera vez: </w:t>
      </w:r>
      <w:r w:rsidRPr="00DC1404">
        <w:rPr>
          <w:highlight w:val="yellow"/>
          <w:lang w:eastAsia="es-ES"/>
        </w:rPr>
        <w:t>(</w:t>
      </w:r>
      <w:r w:rsidRPr="00DC1404">
        <w:rPr>
          <w:bCs/>
          <w:color w:val="222222"/>
          <w:highlight w:val="yellow"/>
        </w:rPr>
        <w:t>Instituto Nacional de Gestión Sanitaria</w:t>
      </w:r>
      <w:r w:rsidRPr="00DC1404">
        <w:rPr>
          <w:highlight w:val="yellow"/>
          <w:lang w:eastAsia="es-ES"/>
        </w:rPr>
        <w:t xml:space="preserve"> [INSALUD], 2009).</w:t>
      </w:r>
      <w:r w:rsidRPr="004131D1">
        <w:rPr>
          <w:lang w:eastAsia="es-ES"/>
        </w:rPr>
        <w:t xml:space="preserve"> </w:t>
      </w:r>
    </w:p>
    <w:p w14:paraId="0E71C9FF" w14:textId="77777777" w:rsidR="00DC1404" w:rsidRPr="004131D1" w:rsidRDefault="00DC1404" w:rsidP="00DC1404">
      <w:pPr>
        <w:rPr>
          <w:color w:val="222222"/>
        </w:rPr>
      </w:pPr>
      <w:r w:rsidRPr="004131D1">
        <w:rPr>
          <w:lang w:eastAsia="es-ES"/>
        </w:rPr>
        <w:t xml:space="preserve">Segunda vez y siguientes: </w:t>
      </w:r>
      <w:r w:rsidRPr="00DC1404">
        <w:rPr>
          <w:highlight w:val="yellow"/>
          <w:lang w:eastAsia="es-ES"/>
        </w:rPr>
        <w:t>(INSALUD, 200</w:t>
      </w:r>
      <w:r>
        <w:rPr>
          <w:highlight w:val="yellow"/>
          <w:lang w:eastAsia="es-ES"/>
        </w:rPr>
        <w:t>9</w:t>
      </w:r>
      <w:r w:rsidRPr="00DC1404">
        <w:rPr>
          <w:highlight w:val="yellow"/>
          <w:lang w:eastAsia="es-ES"/>
        </w:rPr>
        <w:t>).</w:t>
      </w:r>
    </w:p>
    <w:p w14:paraId="59F093A3" w14:textId="02847FBC" w:rsidR="00691B14" w:rsidRDefault="00691B14" w:rsidP="00691B14">
      <w:pPr>
        <w:jc w:val="center"/>
        <w:rPr>
          <w:b/>
        </w:rPr>
      </w:pPr>
    </w:p>
    <w:p w14:paraId="7D5CBB9D" w14:textId="613D221A" w:rsidR="00691B14" w:rsidRPr="0024738F" w:rsidRDefault="00691B14" w:rsidP="004C0410">
      <w:pPr>
        <w:pStyle w:val="Titulo2Cesur"/>
      </w:pPr>
      <w:bookmarkStart w:id="23" w:name="_Toc124585835"/>
      <w:r w:rsidRPr="006509A5">
        <w:t xml:space="preserve">¿Cómo </w:t>
      </w:r>
      <w:r>
        <w:t xml:space="preserve">hacer la </w:t>
      </w:r>
      <w:r w:rsidRPr="00911A99">
        <w:t>BIBLIOGRAFÍA</w:t>
      </w:r>
      <w:r w:rsidRPr="006509A5">
        <w:t>?</w:t>
      </w:r>
      <w:bookmarkEnd w:id="23"/>
    </w:p>
    <w:p w14:paraId="69966959" w14:textId="77777777" w:rsidR="00691B14" w:rsidRPr="00894B2C" w:rsidRDefault="00691B14" w:rsidP="00691B14">
      <w:r w:rsidRPr="00894B2C">
        <w:t>En la bibliografía se incluyen todas aquellas citas que aparecen dentro del texto. Se hace una lista de todas las obras, ordenada alfabéticamente por el apellido del autor. Veamos las diferencias que podemos encontrar entre libros, artículos etc.</w:t>
      </w:r>
    </w:p>
    <w:p w14:paraId="4A546A27" w14:textId="6AE2132A" w:rsidR="00691B14" w:rsidRPr="00894B2C" w:rsidRDefault="00691B14" w:rsidP="00414A46">
      <w:pPr>
        <w:pStyle w:val="Prrafodelista"/>
      </w:pPr>
      <w:r w:rsidRPr="00894B2C">
        <w:t>Libro: El título del libro en cursiva</w:t>
      </w:r>
    </w:p>
    <w:p w14:paraId="23792672" w14:textId="77777777" w:rsidR="00691B14" w:rsidRPr="00762827" w:rsidRDefault="00691B14" w:rsidP="00762827">
      <w:pPr>
        <w:spacing w:after="0" w:line="480" w:lineRule="auto"/>
        <w:ind w:left="709" w:hanging="349"/>
        <w:rPr>
          <w:rFonts w:eastAsia="Times New Roman"/>
          <w:highlight w:val="yellow"/>
          <w:lang w:eastAsia="es-ES"/>
        </w:rPr>
      </w:pPr>
      <w:r w:rsidRPr="00762827">
        <w:rPr>
          <w:rFonts w:eastAsia="Times New Roman"/>
          <w:highlight w:val="yellow"/>
          <w:lang w:eastAsia="es-ES"/>
        </w:rPr>
        <w:t xml:space="preserve">Díaz Lucea, J. (2005). </w:t>
      </w:r>
      <w:r w:rsidRPr="00762827">
        <w:rPr>
          <w:rFonts w:eastAsia="Times New Roman"/>
          <w:i/>
          <w:iCs/>
          <w:highlight w:val="yellow"/>
          <w:lang w:eastAsia="es-ES"/>
        </w:rPr>
        <w:t>La evaluación formativa como instrumento de aprendizaje en educación física</w:t>
      </w:r>
      <w:r w:rsidRPr="00762827">
        <w:rPr>
          <w:rFonts w:eastAsia="Times New Roman"/>
          <w:highlight w:val="yellow"/>
          <w:lang w:eastAsia="es-ES"/>
        </w:rPr>
        <w:t>. Barcelona: INDE.</w:t>
      </w:r>
    </w:p>
    <w:p w14:paraId="79C4B9CE" w14:textId="77777777" w:rsidR="00691B14"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Ontoria Peña, A. R. Gómez, J. P., y Luque, Á. (2002). </w:t>
      </w:r>
      <w:r w:rsidRPr="00762827">
        <w:rPr>
          <w:rFonts w:eastAsia="Times New Roman"/>
          <w:i/>
          <w:iCs/>
          <w:highlight w:val="yellow"/>
          <w:lang w:eastAsia="es-ES"/>
        </w:rPr>
        <w:t>Aprender con mapas mentales: una estrategia para pensar y estudiar</w:t>
      </w:r>
      <w:r w:rsidRPr="00762827">
        <w:rPr>
          <w:rFonts w:eastAsia="Times New Roman"/>
          <w:highlight w:val="yellow"/>
          <w:lang w:eastAsia="es-ES"/>
        </w:rPr>
        <w:t>. Narcea Ediciones.</w:t>
      </w:r>
    </w:p>
    <w:p w14:paraId="0B18FE3D" w14:textId="77777777" w:rsidR="00691B14" w:rsidRPr="00894B2C" w:rsidRDefault="00691B14" w:rsidP="00414A46">
      <w:pPr>
        <w:pStyle w:val="Prrafodelista"/>
      </w:pPr>
      <w:r w:rsidRPr="00894B2C">
        <w:t>Sección de un libro: El título del libro en cursiva</w:t>
      </w:r>
    </w:p>
    <w:p w14:paraId="58DE1AF0" w14:textId="1020E622" w:rsidR="00691B14" w:rsidRPr="00762827" w:rsidRDefault="00691B14" w:rsidP="00762827">
      <w:pPr>
        <w:spacing w:line="480" w:lineRule="auto"/>
        <w:ind w:left="480" w:hanging="120"/>
        <w:rPr>
          <w:rFonts w:eastAsia="Times New Roman"/>
          <w:highlight w:val="yellow"/>
          <w:lang w:eastAsia="es-ES"/>
        </w:rPr>
      </w:pPr>
      <w:r w:rsidRPr="00762827">
        <w:rPr>
          <w:rFonts w:eastAsia="Times New Roman"/>
          <w:highlight w:val="yellow"/>
          <w:lang w:eastAsia="es-ES"/>
        </w:rPr>
        <w:t>Álvarez González, B., Ocio Simó, E. S., Rayo Lombardo, J., y Sepúlveda Barrios, F. (2010).</w:t>
      </w:r>
      <w:r w:rsidR="00762827" w:rsidRPr="00762827">
        <w:rPr>
          <w:rFonts w:eastAsia="Times New Roman"/>
          <w:highlight w:val="yellow"/>
          <w:lang w:eastAsia="es-ES"/>
        </w:rPr>
        <w:t xml:space="preserve"> </w:t>
      </w:r>
      <w:r w:rsidRPr="00762827">
        <w:rPr>
          <w:rFonts w:eastAsia="Times New Roman"/>
          <w:highlight w:val="yellow"/>
          <w:lang w:eastAsia="es-ES"/>
        </w:rPr>
        <w:t xml:space="preserve">Capítulo V: Alta capacidad y mal rendimiento escolar. En C. Jiménez Fernández (Ed.), </w:t>
      </w:r>
      <w:r w:rsidRPr="00762827">
        <w:rPr>
          <w:rFonts w:eastAsia="Times New Roman"/>
          <w:i/>
          <w:iCs/>
          <w:highlight w:val="yellow"/>
          <w:lang w:eastAsia="es-ES"/>
        </w:rPr>
        <w:t>Diagnóstico y educación de los más capaces</w:t>
      </w:r>
      <w:r w:rsidRPr="00762827">
        <w:rPr>
          <w:rFonts w:eastAsia="Times New Roman"/>
          <w:highlight w:val="yellow"/>
          <w:lang w:eastAsia="es-ES"/>
        </w:rPr>
        <w:t xml:space="preserve"> (pp. 141-171). Madrid: Editorial UNED.</w:t>
      </w:r>
    </w:p>
    <w:p w14:paraId="5BBC4C8B" w14:textId="77777777" w:rsidR="00691B14" w:rsidRPr="00900F34" w:rsidRDefault="00691B14" w:rsidP="00762827">
      <w:pPr>
        <w:spacing w:after="0" w:line="480" w:lineRule="auto"/>
        <w:ind w:left="480" w:hanging="120"/>
        <w:rPr>
          <w:rFonts w:eastAsia="Times New Roman"/>
          <w:lang w:eastAsia="es-ES"/>
        </w:rPr>
      </w:pPr>
      <w:r w:rsidRPr="00762827">
        <w:rPr>
          <w:rFonts w:eastAsia="Times New Roman"/>
          <w:highlight w:val="yellow"/>
          <w:lang w:eastAsia="es-ES"/>
        </w:rPr>
        <w:lastRenderedPageBreak/>
        <w:t xml:space="preserve">Colomer, T., Masot, M. T., y Navarro, I. (2005). La evaluación psicopedagógica. En J. Bonals &amp; M. Sánchez-Cano (Eds.), </w:t>
      </w:r>
      <w:r w:rsidRPr="00762827">
        <w:rPr>
          <w:rFonts w:eastAsia="Times New Roman"/>
          <w:i/>
          <w:iCs/>
          <w:highlight w:val="yellow"/>
          <w:lang w:eastAsia="es-ES"/>
        </w:rPr>
        <w:t>La evaluación psicopedagógica</w:t>
      </w:r>
      <w:r w:rsidRPr="00762827">
        <w:rPr>
          <w:rFonts w:eastAsia="Times New Roman"/>
          <w:highlight w:val="yellow"/>
          <w:lang w:eastAsia="es-ES"/>
        </w:rPr>
        <w:t>. Barcelona: Grao.</w:t>
      </w:r>
    </w:p>
    <w:p w14:paraId="61D144CA" w14:textId="77777777" w:rsidR="00691B14" w:rsidRPr="00894B2C" w:rsidRDefault="00691B14" w:rsidP="00414A46">
      <w:pPr>
        <w:pStyle w:val="Prrafodelista"/>
      </w:pPr>
      <w:r w:rsidRPr="00894B2C">
        <w:t>Artículo de una revista: El título de la revista en cursiva</w:t>
      </w:r>
    </w:p>
    <w:p w14:paraId="3448E07C" w14:textId="77777777" w:rsidR="00691B14" w:rsidRPr="00762827" w:rsidRDefault="00691B14" w:rsidP="00762827">
      <w:pPr>
        <w:pStyle w:val="Bibliografa"/>
        <w:ind w:left="709" w:hanging="349"/>
        <w:rPr>
          <w:rFonts w:asciiTheme="minorHAnsi" w:hAnsiTheme="minorHAnsi" w:cstheme="minorHAnsi"/>
          <w:sz w:val="22"/>
          <w:szCs w:val="22"/>
          <w:highlight w:val="yellow"/>
        </w:rPr>
      </w:pPr>
      <w:r w:rsidRPr="00762827">
        <w:rPr>
          <w:rFonts w:asciiTheme="minorHAnsi" w:hAnsiTheme="minorHAnsi" w:cstheme="minorHAnsi"/>
          <w:sz w:val="22"/>
          <w:szCs w:val="22"/>
          <w:highlight w:val="yellow"/>
        </w:rPr>
        <w:t xml:space="preserve">ÁlvarezTaboada, M. F., Rodríguez Pérez, J. R., Sanz Ablanedo, E., &amp; Fernández Martínez, M. (2008). Aprender Enseñando: Elaboración de Materiales Didácticos que facilitan el Aprendizaje Autónomo. </w:t>
      </w:r>
      <w:r w:rsidRPr="00762827">
        <w:rPr>
          <w:rFonts w:asciiTheme="minorHAnsi" w:hAnsiTheme="minorHAnsi" w:cstheme="minorHAnsi"/>
          <w:i/>
          <w:iCs/>
          <w:sz w:val="22"/>
          <w:szCs w:val="22"/>
          <w:highlight w:val="yellow"/>
        </w:rPr>
        <w:t>Formación Universitaria</w:t>
      </w:r>
      <w:r w:rsidRPr="00762827">
        <w:rPr>
          <w:rFonts w:asciiTheme="minorHAnsi" w:hAnsiTheme="minorHAnsi" w:cstheme="minorHAnsi"/>
          <w:sz w:val="22"/>
          <w:szCs w:val="22"/>
          <w:highlight w:val="yellow"/>
        </w:rPr>
        <w:t>, (</w:t>
      </w:r>
      <w:r w:rsidRPr="00762827">
        <w:rPr>
          <w:rFonts w:asciiTheme="minorHAnsi" w:hAnsiTheme="minorHAnsi" w:cstheme="minorHAnsi"/>
          <w:iCs/>
          <w:sz w:val="22"/>
          <w:szCs w:val="22"/>
          <w:highlight w:val="yellow"/>
        </w:rPr>
        <w:t>1</w:t>
      </w:r>
      <w:r w:rsidRPr="00762827">
        <w:rPr>
          <w:rFonts w:asciiTheme="minorHAnsi" w:hAnsiTheme="minorHAnsi" w:cstheme="minorHAnsi"/>
          <w:sz w:val="22"/>
          <w:szCs w:val="22"/>
          <w:highlight w:val="yellow"/>
        </w:rPr>
        <w:t>), pp. 19–28.</w:t>
      </w:r>
    </w:p>
    <w:p w14:paraId="6AD8CC7C" w14:textId="77777777" w:rsidR="00691B14" w:rsidRPr="00762827" w:rsidRDefault="00691B14" w:rsidP="00762827">
      <w:pPr>
        <w:pStyle w:val="Bibliografa"/>
        <w:ind w:left="709" w:hanging="349"/>
        <w:rPr>
          <w:rFonts w:asciiTheme="minorHAnsi" w:hAnsiTheme="minorHAnsi" w:cstheme="minorHAnsi"/>
          <w:sz w:val="22"/>
          <w:szCs w:val="22"/>
        </w:rPr>
      </w:pPr>
      <w:r w:rsidRPr="00762827">
        <w:rPr>
          <w:rFonts w:asciiTheme="minorHAnsi" w:hAnsiTheme="minorHAnsi" w:cstheme="minorHAnsi"/>
          <w:sz w:val="22"/>
          <w:szCs w:val="22"/>
          <w:highlight w:val="yellow"/>
        </w:rPr>
        <w:t xml:space="preserve">Barrón López, J. V., Flores García, S., Ruiz Chávez, Ó., &amp; Terrazas Porras, S. M. (2010). Autodidactismo: ¿Una alternativa para una educación de calidad? </w:t>
      </w:r>
      <w:r w:rsidRPr="00762827">
        <w:rPr>
          <w:rFonts w:asciiTheme="minorHAnsi" w:hAnsiTheme="minorHAnsi" w:cstheme="minorHAnsi"/>
          <w:i/>
          <w:iCs/>
          <w:sz w:val="22"/>
          <w:szCs w:val="22"/>
          <w:highlight w:val="yellow"/>
        </w:rPr>
        <w:t>CULCyT: Cultura Científica y Tecnológica</w:t>
      </w:r>
      <w:r w:rsidRPr="00762827">
        <w:rPr>
          <w:rFonts w:asciiTheme="minorHAnsi" w:hAnsiTheme="minorHAnsi" w:cstheme="minorHAnsi"/>
          <w:sz w:val="22"/>
          <w:szCs w:val="22"/>
          <w:highlight w:val="yellow"/>
        </w:rPr>
        <w:t>, (40), pp.14–22.</w:t>
      </w:r>
    </w:p>
    <w:p w14:paraId="1A29B047" w14:textId="77777777" w:rsidR="00691B14" w:rsidRPr="00894B2C" w:rsidRDefault="00691B14" w:rsidP="00414A46">
      <w:pPr>
        <w:pStyle w:val="Prrafodelista"/>
      </w:pPr>
      <w:r w:rsidRPr="00894B2C">
        <w:t>Tesis Doctoral</w:t>
      </w:r>
    </w:p>
    <w:p w14:paraId="4C5C57C1" w14:textId="77777777" w:rsidR="00691B14" w:rsidRPr="00894B2C" w:rsidRDefault="00691B14" w:rsidP="00762827">
      <w:pPr>
        <w:spacing w:before="100" w:beforeAutospacing="1" w:after="100" w:afterAutospacing="1"/>
        <w:ind w:left="709" w:hanging="349"/>
        <w:rPr>
          <w:color w:val="000000" w:themeColor="text1"/>
        </w:rPr>
      </w:pPr>
      <w:r w:rsidRPr="00762827">
        <w:rPr>
          <w:color w:val="000000" w:themeColor="text1"/>
          <w:highlight w:val="yellow"/>
        </w:rPr>
        <w:t xml:space="preserve">Bueno, J.A. (1993) </w:t>
      </w:r>
      <w:r w:rsidRPr="00762827">
        <w:rPr>
          <w:i/>
          <w:color w:val="000000" w:themeColor="text1"/>
          <w:highlight w:val="yellow"/>
        </w:rPr>
        <w:t xml:space="preserve">La motivación en los alumnos de bajo rendimiento académico: desarrollo y programas de intervención. </w:t>
      </w:r>
      <w:r w:rsidRPr="00762827">
        <w:rPr>
          <w:color w:val="000000" w:themeColor="text1"/>
          <w:highlight w:val="yellow"/>
        </w:rPr>
        <w:t>(Tesis Doctoral) Madrid: Universidad Complutense.</w:t>
      </w:r>
    </w:p>
    <w:p w14:paraId="0D9F574A" w14:textId="77777777" w:rsidR="00691B14" w:rsidRPr="00894B2C" w:rsidRDefault="00691B14" w:rsidP="00414A46">
      <w:pPr>
        <w:pStyle w:val="Prrafodelista"/>
      </w:pPr>
      <w:r w:rsidRPr="00894B2C">
        <w:t>Diccionarios: Búsqueda del término “Evaluación”</w:t>
      </w:r>
    </w:p>
    <w:p w14:paraId="34E472FF" w14:textId="7777777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 xml:space="preserve">DRAE. (2014). Evaluación. </w:t>
      </w:r>
      <w:r w:rsidRPr="00762827">
        <w:rPr>
          <w:rFonts w:eastAsia="Times New Roman"/>
          <w:i/>
          <w:iCs/>
          <w:highlight w:val="yellow"/>
          <w:lang w:eastAsia="es-ES"/>
        </w:rPr>
        <w:t>Diccionario de la lengua española</w:t>
      </w:r>
      <w:r w:rsidRPr="00762827">
        <w:rPr>
          <w:rFonts w:eastAsia="Times New Roman"/>
          <w:highlight w:val="yellow"/>
          <w:lang w:eastAsia="es-ES"/>
        </w:rPr>
        <w:t>. Recuperado a partir de http://lema.rae.es/drae/?val=evaluaci%C3%B3n</w:t>
      </w:r>
    </w:p>
    <w:p w14:paraId="3B1C748F" w14:textId="77777777" w:rsidR="00691B14" w:rsidRPr="00894B2C" w:rsidRDefault="00691B14" w:rsidP="00414A46">
      <w:pPr>
        <w:pStyle w:val="Prrafodelista"/>
      </w:pPr>
      <w:r w:rsidRPr="00894B2C">
        <w:t>Páginas web</w:t>
      </w:r>
      <w:r>
        <w:t xml:space="preserve">: (s. f.) </w:t>
      </w:r>
      <w:r w:rsidRPr="00894B2C">
        <w:rPr>
          <w:rFonts w:ascii="Wingdings" w:eastAsia="Wingdings" w:hAnsi="Wingdings" w:cs="Wingdings"/>
        </w:rPr>
        <w:t>à</w:t>
      </w:r>
      <w:r>
        <w:t xml:space="preserve"> “Sin Fecha”</w:t>
      </w:r>
    </w:p>
    <w:p w14:paraId="4DB05635" w14:textId="33D7E937" w:rsidR="00691B14" w:rsidRPr="00894B2C" w:rsidRDefault="00691B14" w:rsidP="00762827">
      <w:pPr>
        <w:spacing w:after="0" w:line="480" w:lineRule="auto"/>
        <w:ind w:left="709" w:hanging="349"/>
        <w:rPr>
          <w:rFonts w:eastAsia="Times New Roman"/>
          <w:lang w:eastAsia="es-ES"/>
        </w:rPr>
      </w:pPr>
      <w:r w:rsidRPr="00762827">
        <w:rPr>
          <w:rFonts w:eastAsia="Times New Roman"/>
          <w:highlight w:val="yellow"/>
          <w:lang w:eastAsia="es-ES"/>
        </w:rPr>
        <w:t>Duk, C., Hernández, A. M., y Sius, P. (s. f.). Las adaptaciones curriculares</w:t>
      </w:r>
      <w:r w:rsidR="00762827">
        <w:rPr>
          <w:rFonts w:eastAsia="Times New Roman"/>
          <w:highlight w:val="yellow"/>
          <w:lang w:eastAsia="es-ES"/>
        </w:rPr>
        <w:t>.</w:t>
      </w:r>
      <w:r w:rsidRPr="00762827">
        <w:rPr>
          <w:rFonts w:eastAsia="Times New Roman"/>
          <w:highlight w:val="yellow"/>
          <w:lang w:eastAsia="es-ES"/>
        </w:rPr>
        <w:t xml:space="preserve"> Recuperado a partir de </w:t>
      </w:r>
      <w:hyperlink r:id="rId30" w:history="1">
        <w:r w:rsidR="00762827" w:rsidRPr="009D0BED">
          <w:rPr>
            <w:rStyle w:val="Hipervnculo"/>
            <w:rFonts w:eastAsia="Times New Roman"/>
            <w:highlight w:val="yellow"/>
            <w:lang w:eastAsia="es-ES"/>
          </w:rPr>
          <w:t>http://www.adaptacionescurriculares.com/Teoria%202%20ACIS.pdf</w:t>
        </w:r>
      </w:hyperlink>
      <w:r w:rsidR="00762827">
        <w:rPr>
          <w:rFonts w:eastAsia="Times New Roman"/>
          <w:lang w:eastAsia="es-ES"/>
        </w:rPr>
        <w:t xml:space="preserve"> </w:t>
      </w:r>
    </w:p>
    <w:p w14:paraId="00E81B4E" w14:textId="77777777" w:rsidR="00691B14" w:rsidRDefault="00691B14" w:rsidP="00691B14"/>
    <w:p w14:paraId="636C2FF6" w14:textId="77777777" w:rsidR="00691B14" w:rsidRPr="00894B2C" w:rsidRDefault="00691B14" w:rsidP="00691B14">
      <w:r w:rsidRPr="00A57907">
        <w:rPr>
          <w:b/>
        </w:rPr>
        <w:t>En caso de tratarse de un libro o artículo en versión electrónica</w:t>
      </w:r>
      <w:r w:rsidRPr="00894B2C">
        <w:t xml:space="preserve"> se deberá añadir a</w:t>
      </w:r>
      <w:r>
        <w:t xml:space="preserve">l final </w:t>
      </w:r>
      <w:r w:rsidRPr="00762827">
        <w:rPr>
          <w:highlight w:val="yellow"/>
        </w:rPr>
        <w:t>“Recuperado a partir de www.xxx.com”</w:t>
      </w:r>
    </w:p>
    <w:p w14:paraId="2AEF1142" w14:textId="77777777" w:rsidR="00691B14" w:rsidRPr="00691B14" w:rsidRDefault="00691B14" w:rsidP="0011784F"/>
    <w:sectPr w:rsidR="00691B14" w:rsidRPr="00691B14" w:rsidSect="007006D6">
      <w:headerReference w:type="default" r:id="rId31"/>
      <w:footerReference w:type="default" r:id="rId32"/>
      <w:pgSz w:w="11906" w:h="16838"/>
      <w:pgMar w:top="2286" w:right="1701" w:bottom="1417" w:left="170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42B849" w14:textId="77777777" w:rsidR="007006D6" w:rsidRDefault="007006D6" w:rsidP="00376942">
      <w:r>
        <w:separator/>
      </w:r>
    </w:p>
    <w:p w14:paraId="7FA48AE7" w14:textId="77777777" w:rsidR="007006D6" w:rsidRDefault="007006D6" w:rsidP="00376942"/>
    <w:p w14:paraId="6671BD92" w14:textId="77777777" w:rsidR="007006D6" w:rsidRDefault="007006D6" w:rsidP="00376942"/>
    <w:p w14:paraId="34827B68" w14:textId="77777777" w:rsidR="007006D6" w:rsidRDefault="007006D6"/>
  </w:endnote>
  <w:endnote w:type="continuationSeparator" w:id="0">
    <w:p w14:paraId="002EF735" w14:textId="77777777" w:rsidR="007006D6" w:rsidRDefault="007006D6" w:rsidP="00376942">
      <w:r>
        <w:continuationSeparator/>
      </w:r>
    </w:p>
    <w:p w14:paraId="24CE56AA" w14:textId="77777777" w:rsidR="007006D6" w:rsidRDefault="007006D6" w:rsidP="00376942"/>
    <w:p w14:paraId="1ADF8A42" w14:textId="77777777" w:rsidR="007006D6" w:rsidRDefault="007006D6" w:rsidP="00376942"/>
    <w:p w14:paraId="0CC7C751" w14:textId="77777777" w:rsidR="007006D6" w:rsidRDefault="00700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Eras Medium ITC">
    <w:panose1 w:val="020B06020305040208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2835"/>
      <w:gridCol w:w="2835"/>
      <w:gridCol w:w="2835"/>
    </w:tblGrid>
    <w:tr w:rsidR="009B7CE4" w14:paraId="090F4311" w14:textId="77777777" w:rsidTr="63EC9B1D">
      <w:tc>
        <w:tcPr>
          <w:tcW w:w="2835" w:type="dxa"/>
        </w:tcPr>
        <w:p w14:paraId="2DFBA140" w14:textId="37D039BA" w:rsidR="009B7CE4" w:rsidRDefault="009B7CE4" w:rsidP="00376942">
          <w:pPr>
            <w:pStyle w:val="Encabezado"/>
          </w:pPr>
        </w:p>
      </w:tc>
      <w:tc>
        <w:tcPr>
          <w:tcW w:w="2835" w:type="dxa"/>
        </w:tcPr>
        <w:p w14:paraId="3FD5D728" w14:textId="21CAD473" w:rsidR="009B7CE4" w:rsidRDefault="009B7CE4" w:rsidP="00376942">
          <w:pPr>
            <w:pStyle w:val="Encabezado"/>
          </w:pPr>
        </w:p>
      </w:tc>
      <w:tc>
        <w:tcPr>
          <w:tcW w:w="2835" w:type="dxa"/>
        </w:tcPr>
        <w:p w14:paraId="759AAF97" w14:textId="477511B7" w:rsidR="009B7CE4" w:rsidRDefault="009B7CE4" w:rsidP="00376942">
          <w:pPr>
            <w:pStyle w:val="Encabezado"/>
          </w:pPr>
        </w:p>
      </w:tc>
    </w:tr>
  </w:tbl>
  <w:p w14:paraId="628E6AEA" w14:textId="25C7D7B0" w:rsidR="009B7CE4" w:rsidRDefault="009B7CE4" w:rsidP="0037694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E8E5B" w14:textId="6F47F1F9" w:rsidR="009B7CE4" w:rsidRPr="00A8074A" w:rsidRDefault="00BF2E7C" w:rsidP="00376942">
    <w:pPr>
      <w:pStyle w:val="Piedepgina"/>
      <w:rPr>
        <w:sz w:val="18"/>
        <w:szCs w:val="18"/>
      </w:rPr>
    </w:pPr>
    <w:r>
      <w:rPr>
        <w:noProof/>
        <w:lang w:eastAsia="es-ES"/>
      </w:rPr>
      <mc:AlternateContent>
        <mc:Choice Requires="wps">
          <w:drawing>
            <wp:anchor distT="0" distB="0" distL="114300" distR="114300" simplePos="0" relativeHeight="251646464" behindDoc="0" locked="0" layoutInCell="1" allowOverlap="1" wp14:anchorId="27EA5FA3" wp14:editId="7C7D194A">
              <wp:simplePos x="0" y="0"/>
              <wp:positionH relativeFrom="column">
                <wp:posOffset>-1071944</wp:posOffset>
              </wp:positionH>
              <wp:positionV relativeFrom="paragraph">
                <wp:posOffset>835412</wp:posOffset>
              </wp:positionV>
              <wp:extent cx="7539513" cy="0"/>
              <wp:effectExtent l="0" t="0" r="17145" b="12700"/>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539513" cy="0"/>
                      </a:xfrm>
                      <a:prstGeom prst="straightConnector1">
                        <a:avLst/>
                      </a:prstGeom>
                      <a:noFill/>
                      <a:ln w="9525">
                        <a:solidFill>
                          <a:srgbClr val="49548C"/>
                        </a:solidFill>
                        <a:round/>
                        <a:headEnd/>
                        <a:tailEnd/>
                      </a:ln>
                      <a:extLst>
                        <a:ext uri="{909E8E84-426E-40DD-AFC4-6F175D3DCCD1}">
                          <a14:hiddenFill xmlns:a14="http://schemas.microsoft.com/office/drawing/2010/main">
                            <a:noFill/>
                          </a14:hiddenFill>
                        </a:ext>
                      </a:extLst>
                    </wps:spPr>
                    <wps:bodyPr/>
                  </wps:wsp>
                </a:graphicData>
              </a:graphic>
            </wp:anchor>
          </w:drawing>
        </mc:Choice>
        <mc:Fallback xmlns:a="http://schemas.openxmlformats.org/drawingml/2006/main" xmlns:a14="http://schemas.microsoft.com/office/drawing/2010/main">
          <w:pict w14:anchorId="03B8B1A9">
            <v:shapetype id="_x0000_t32" coordsize="21600,21600" o:oned="t" filled="f" o:spt="32" path="m,l21600,21600e" w14:anchorId="5133D310">
              <v:path fillok="f" arrowok="t" o:connecttype="none"/>
              <o:lock v:ext="edit" shapetype="t"/>
            </v:shapetype>
            <v:shape id="AutoShape 16" style="position:absolute;margin-left:-84.4pt;margin-top:65.8pt;width:593.65pt;height:0;flip:y;z-index:251646464;visibility:visible;mso-wrap-style:square;mso-wrap-distance-left:9pt;mso-wrap-distance-top:0;mso-wrap-distance-right:9pt;mso-wrap-distance-bottom:0;mso-position-horizontal:absolute;mso-position-horizontal-relative:text;mso-position-vertical:absolute;mso-position-vertical-relative:text" o:spid="_x0000_s1026" strokecolor="#49548c"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"/>
          </w:pict>
        </mc:Fallback>
      </mc:AlternateContent>
    </w:r>
    <w:r w:rsidR="009B7CE4">
      <w:rPr>
        <w:noProof/>
        <w:lang w:eastAsia="es-ES"/>
      </w:rPr>
      <mc:AlternateContent>
        <mc:Choice Requires="wps">
          <w:drawing>
            <wp:anchor distT="0" distB="0" distL="114300" distR="114300" simplePos="0" relativeHeight="251666944" behindDoc="0" locked="0" layoutInCell="1" allowOverlap="1" wp14:anchorId="6A8A8010" wp14:editId="2B8B4BB9">
              <wp:simplePos x="0" y="0"/>
              <wp:positionH relativeFrom="page">
                <wp:posOffset>6984365</wp:posOffset>
              </wp:positionH>
              <wp:positionV relativeFrom="page">
                <wp:posOffset>9753600</wp:posOffset>
              </wp:positionV>
              <wp:extent cx="90805" cy="939165"/>
              <wp:effectExtent l="0" t="0" r="23495" b="13335"/>
              <wp:wrapNone/>
              <wp:docPr id="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39165"/>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2DB3D08F">
            <v:rect id="Rectangle 19" style="position:absolute;margin-left:549.95pt;margin-top:768pt;width:7.15pt;height:73.95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52E613C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">
              <w10:wrap anchorx="page" anchory="page"/>
            </v:rect>
          </w:pict>
        </mc:Fallback>
      </mc:AlternateContent>
    </w:r>
    <w:r w:rsidR="009B7CE4">
      <w:rPr>
        <w:noProof/>
        <w:lang w:eastAsia="es-ES"/>
      </w:rPr>
      <mc:AlternateContent>
        <mc:Choice Requires="wps">
          <w:drawing>
            <wp:anchor distT="0" distB="0" distL="114300" distR="114300" simplePos="0" relativeHeight="251656704" behindDoc="0" locked="0" layoutInCell="1" allowOverlap="1" wp14:anchorId="436439FB" wp14:editId="37DFC427">
              <wp:simplePos x="0" y="0"/>
              <wp:positionH relativeFrom="page">
                <wp:posOffset>504825</wp:posOffset>
              </wp:positionH>
              <wp:positionV relativeFrom="page">
                <wp:posOffset>9750352</wp:posOffset>
              </wp:positionV>
              <wp:extent cx="90805" cy="942413"/>
              <wp:effectExtent l="0" t="0" r="23495" b="10160"/>
              <wp:wrapNone/>
              <wp:docPr id="13"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42413"/>
                      </a:xfrm>
                      <a:prstGeom prst="rect">
                        <a:avLst/>
                      </a:prstGeom>
                      <a:solidFill>
                        <a:srgbClr val="49548C"/>
                      </a:solidFill>
                      <a:ln w="9525">
                        <a:solidFill>
                          <a:srgbClr val="205867"/>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0</wp14:pctHeight>
              </wp14:sizeRelV>
            </wp:anchor>
          </w:drawing>
        </mc:Choice>
        <mc:Fallback xmlns:a="http://schemas.openxmlformats.org/drawingml/2006/main" xmlns:a14="http://schemas.microsoft.com/office/drawing/2010/main">
          <w:pict w14:anchorId="12703640">
            <v:rect id="Rectangle 18" style="position:absolute;margin-left:39.75pt;margin-top:767.75pt;width:7.15pt;height:74.2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bottom-margin-area;v-text-anchor:top" o:spid="_x0000_s1026" fillcolor="#49548c" strokecolor="#205867" w14:anchorId="233D1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">
              <w10:wrap anchorx="page" anchory="page"/>
            </v:rect>
          </w:pict>
        </mc:Fallback>
      </mc:AlternateContent>
    </w:r>
    <w:r w:rsidR="00A8074A">
      <w:br/>
    </w:r>
    <w:r w:rsidR="009B7CE4" w:rsidRPr="00A8074A">
      <w:rPr>
        <w:sz w:val="18"/>
        <w:szCs w:val="18"/>
      </w:rPr>
      <w:t>Proyecto:</w:t>
    </w:r>
    <w:r w:rsidR="002B1E03">
      <w:rPr>
        <w:sz w:val="18"/>
        <w:szCs w:val="18"/>
      </w:rPr>
      <w:t xml:space="preserve"> PowerSIM</w:t>
    </w:r>
    <w:r w:rsidR="009B7CE4" w:rsidRPr="00A8074A">
      <w:rPr>
        <w:sz w:val="18"/>
        <w:szCs w:val="18"/>
      </w:rPr>
      <w:tab/>
    </w:r>
    <w:r w:rsidR="009B7CE4" w:rsidRPr="00A8074A">
      <w:rPr>
        <w:sz w:val="18"/>
        <w:szCs w:val="18"/>
      </w:rPr>
      <w:tab/>
      <w:t xml:space="preserve">   </w:t>
    </w:r>
  </w:p>
  <w:p w14:paraId="302BF941" w14:textId="1EB5DEDF" w:rsidR="009B7CE4" w:rsidRPr="00A8074A" w:rsidRDefault="009B7CE4" w:rsidP="00376942">
    <w:pPr>
      <w:pStyle w:val="Piedepgina"/>
      <w:rPr>
        <w:sz w:val="18"/>
        <w:szCs w:val="18"/>
      </w:rPr>
    </w:pPr>
    <w:r w:rsidRPr="00A8074A">
      <w:rPr>
        <w:sz w:val="18"/>
        <w:szCs w:val="18"/>
      </w:rPr>
      <w:t xml:space="preserve">Alumno: </w:t>
    </w:r>
    <w:r w:rsidR="002B1E03" w:rsidRPr="002B1E03">
      <w:rPr>
        <w:sz w:val="18"/>
        <w:szCs w:val="18"/>
      </w:rPr>
      <w:t>Kevin Francisco Montero del Rosario</w:t>
    </w:r>
  </w:p>
  <w:p w14:paraId="1A2F1830" w14:textId="7E901E6A" w:rsidR="009B7CE4" w:rsidRPr="00A8074A" w:rsidRDefault="009B7CE4" w:rsidP="00A142F2">
    <w:pPr>
      <w:pStyle w:val="Piedepgina"/>
      <w:tabs>
        <w:tab w:val="clear" w:pos="4252"/>
      </w:tabs>
      <w:rPr>
        <w:sz w:val="18"/>
        <w:szCs w:val="18"/>
      </w:rPr>
    </w:pPr>
    <w:r w:rsidRPr="00A8074A">
      <w:rPr>
        <w:rFonts w:cs="Cambria"/>
        <w:sz w:val="18"/>
        <w:szCs w:val="18"/>
      </w:rPr>
      <w:t>Curso: 202</w:t>
    </w:r>
    <w:r w:rsidR="00BF2E7C">
      <w:rPr>
        <w:rFonts w:cs="Cambria"/>
        <w:sz w:val="18"/>
        <w:szCs w:val="18"/>
      </w:rPr>
      <w:t>2</w:t>
    </w:r>
    <w:r w:rsidRPr="00A8074A">
      <w:rPr>
        <w:rFonts w:cs="Cambria"/>
        <w:sz w:val="18"/>
        <w:szCs w:val="18"/>
      </w:rPr>
      <w:t>/202</w:t>
    </w:r>
    <w:r w:rsidR="00BF2E7C">
      <w:rPr>
        <w:rFonts w:cs="Cambria"/>
        <w:sz w:val="18"/>
        <w:szCs w:val="18"/>
      </w:rPr>
      <w:t>3</w:t>
    </w:r>
    <w:r w:rsidRPr="00A8074A">
      <w:rPr>
        <w:rFonts w:cs="Cambria"/>
        <w:sz w:val="18"/>
        <w:szCs w:val="18"/>
      </w:rPr>
      <w:tab/>
      <w:t xml:space="preserve">Página </w:t>
    </w:r>
    <w:r w:rsidRPr="00A8074A">
      <w:rPr>
        <w:sz w:val="18"/>
        <w:szCs w:val="18"/>
      </w:rPr>
      <w:fldChar w:fldCharType="begin"/>
    </w:r>
    <w:r w:rsidRPr="00A8074A">
      <w:rPr>
        <w:sz w:val="18"/>
        <w:szCs w:val="18"/>
      </w:rPr>
      <w:instrText xml:space="preserve"> PAGE   \* MERGEFORMAT </w:instrText>
    </w:r>
    <w:r w:rsidRPr="00A8074A">
      <w:rPr>
        <w:sz w:val="18"/>
        <w:szCs w:val="18"/>
      </w:rPr>
      <w:fldChar w:fldCharType="separate"/>
    </w:r>
    <w:r w:rsidR="008D7C2A" w:rsidRPr="008D7C2A">
      <w:rPr>
        <w:rFonts w:cs="Cambria"/>
        <w:noProof/>
        <w:sz w:val="18"/>
        <w:szCs w:val="18"/>
      </w:rPr>
      <w:t>20</w:t>
    </w:r>
    <w:r w:rsidRPr="00A8074A">
      <w:rPr>
        <w:sz w:val="18"/>
        <w:szCs w:val="18"/>
      </w:rPr>
      <w:fldChar w:fldCharType="end"/>
    </w:r>
  </w:p>
  <w:p w14:paraId="517F38E5" w14:textId="77777777" w:rsidR="009B7CE4" w:rsidRDefault="009B7CE4" w:rsidP="00376942"/>
  <w:p w14:paraId="655CB5A9" w14:textId="77777777" w:rsidR="0063528C" w:rsidRDefault="0063528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EF3693" w14:textId="77777777" w:rsidR="007006D6" w:rsidRDefault="007006D6" w:rsidP="00376942">
      <w:r>
        <w:separator/>
      </w:r>
    </w:p>
    <w:p w14:paraId="530D93D9" w14:textId="77777777" w:rsidR="007006D6" w:rsidRDefault="007006D6" w:rsidP="00376942"/>
    <w:p w14:paraId="4AEDBBC8" w14:textId="77777777" w:rsidR="007006D6" w:rsidRDefault="007006D6" w:rsidP="00376942"/>
    <w:p w14:paraId="1D49BA3B" w14:textId="77777777" w:rsidR="007006D6" w:rsidRDefault="007006D6"/>
  </w:footnote>
  <w:footnote w:type="continuationSeparator" w:id="0">
    <w:p w14:paraId="58AB1D31" w14:textId="77777777" w:rsidR="007006D6" w:rsidRDefault="007006D6" w:rsidP="00376942">
      <w:r>
        <w:continuationSeparator/>
      </w:r>
    </w:p>
    <w:p w14:paraId="378BD76A" w14:textId="77777777" w:rsidR="007006D6" w:rsidRDefault="007006D6" w:rsidP="00376942"/>
    <w:p w14:paraId="0AD3C598" w14:textId="77777777" w:rsidR="007006D6" w:rsidRDefault="007006D6" w:rsidP="00376942"/>
    <w:p w14:paraId="795001A7" w14:textId="77777777" w:rsidR="007006D6" w:rsidRDefault="007006D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2BB8" w14:textId="5FD52F6E" w:rsidR="009B7CE4" w:rsidRDefault="00000000" w:rsidP="00376942">
    <w:pPr>
      <w:pStyle w:val="Encabezado"/>
    </w:pPr>
    <w:r>
      <w:rPr>
        <w:noProof/>
      </w:rPr>
      <w:pict w14:anchorId="10898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Imagen que contiene Patrón de fondo&#10;&#10;&#10;&#10;Descripción generada automáticamente" style="position:absolute;left:0;text-align:left;margin-left:0;margin-top:0;width:595.2pt;height:841.9pt;z-index:-251634176;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31126E5D" w14:textId="77777777" w:rsidR="009B7CE4" w:rsidRDefault="009B7CE4" w:rsidP="0037694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A754B" w14:textId="500AA712" w:rsidR="009B7CE4" w:rsidRDefault="00000000" w:rsidP="00376942">
    <w:pPr>
      <w:pStyle w:val="Encabezado"/>
    </w:pPr>
    <w:r>
      <w:rPr>
        <w:noProof/>
      </w:rPr>
      <w:pict w14:anchorId="43B843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416892" o:spid="_x0000_s1025" type="#_x0000_t75" alt="Imagen que contiene Patrón de fondo&#10;&#10;&#10;&#10;Descripción generada automáticamente" style="position:absolute;left:0;text-align:left;margin-left:0;margin-top:0;width:595.2pt;height:841.9pt;z-index:-251636224;mso-wrap-edited:f;mso-width-percent:0;mso-height-percent:0;mso-position-horizontal:center;mso-position-horizontal-relative:margin;mso-position-vertical:center;mso-position-vertical-relative:margin;mso-width-percent:0;mso-height-percent:0" o:allowincell="f">
          <v:imagedata r:id="rId1" o:title="hoja carta-A4-cesur-comercial"/>
          <w10:wrap anchorx="margin" anchory="margin"/>
        </v:shape>
      </w:pict>
    </w:r>
  </w:p>
  <w:p w14:paraId="4C11A549" w14:textId="77777777" w:rsidR="0063528C" w:rsidRDefault="0063528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77FA"/>
    <w:multiLevelType w:val="hybridMultilevel"/>
    <w:tmpl w:val="028E7156"/>
    <w:lvl w:ilvl="0" w:tplc="9D100946">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029E1EF6"/>
    <w:multiLevelType w:val="hybridMultilevel"/>
    <w:tmpl w:val="DF4AC6BA"/>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 w15:restartNumberingAfterBreak="0">
    <w:nsid w:val="03E211AE"/>
    <w:multiLevelType w:val="hybridMultilevel"/>
    <w:tmpl w:val="9C04ECB4"/>
    <w:lvl w:ilvl="0" w:tplc="3442358C">
      <w:start w:val="1"/>
      <w:numFmt w:val="bullet"/>
      <w:lvlText w:val="-"/>
      <w:lvlJc w:val="left"/>
      <w:pPr>
        <w:ind w:left="1069" w:hanging="360"/>
      </w:pPr>
      <w:rPr>
        <w:rFonts w:ascii="Times New Roman" w:eastAsiaTheme="minorEastAsia" w:hAnsi="Times New Roman" w:cs="Times New Roman" w:hint="default"/>
      </w:rPr>
    </w:lvl>
    <w:lvl w:ilvl="1" w:tplc="0C0A0003" w:tentative="1">
      <w:start w:val="1"/>
      <w:numFmt w:val="bullet"/>
      <w:lvlText w:val="o"/>
      <w:lvlJc w:val="left"/>
      <w:pPr>
        <w:ind w:left="1789" w:hanging="360"/>
      </w:pPr>
      <w:rPr>
        <w:rFonts w:ascii="Courier New" w:hAnsi="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 w15:restartNumberingAfterBreak="0">
    <w:nsid w:val="09262230"/>
    <w:multiLevelType w:val="multilevel"/>
    <w:tmpl w:val="A97C6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8517C3"/>
    <w:multiLevelType w:val="hybridMultilevel"/>
    <w:tmpl w:val="6F964A84"/>
    <w:lvl w:ilvl="0" w:tplc="9D100946">
      <w:numFmt w:val="bullet"/>
      <w:lvlText w:val="•"/>
      <w:lvlJc w:val="left"/>
      <w:pPr>
        <w:ind w:left="1420" w:hanging="700"/>
      </w:pPr>
      <w:rPr>
        <w:rFonts w:ascii="Calibri" w:eastAsia="Calibri" w:hAnsi="Calibri" w:cs="Calibri"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15:restartNumberingAfterBreak="0">
    <w:nsid w:val="17972FA4"/>
    <w:multiLevelType w:val="hybridMultilevel"/>
    <w:tmpl w:val="A0C4E9EA"/>
    <w:lvl w:ilvl="0" w:tplc="501A6F84">
      <w:start w:val="1"/>
      <w:numFmt w:val="bullet"/>
      <w:lvlText w:val=""/>
      <w:lvlJc w:val="left"/>
      <w:pPr>
        <w:ind w:left="720" w:hanging="360"/>
      </w:pPr>
      <w:rPr>
        <w:rFonts w:ascii="Symbol" w:hAnsi="Symbol" w:hint="default"/>
      </w:rPr>
    </w:lvl>
    <w:lvl w:ilvl="1" w:tplc="3D904F24">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C797C74"/>
    <w:multiLevelType w:val="multilevel"/>
    <w:tmpl w:val="A34AF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23D51"/>
    <w:multiLevelType w:val="hybridMultilevel"/>
    <w:tmpl w:val="886AB93C"/>
    <w:lvl w:ilvl="0" w:tplc="CD6AEEA0">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2B337A36"/>
    <w:multiLevelType w:val="hybridMultilevel"/>
    <w:tmpl w:val="0C0A001D"/>
    <w:styleLink w:val="ListaCesur"/>
    <w:lvl w:ilvl="0" w:tplc="F1668C3A">
      <w:start w:val="1"/>
      <w:numFmt w:val="decimal"/>
      <w:lvlText w:val="%1)"/>
      <w:lvlJc w:val="left"/>
      <w:pPr>
        <w:ind w:left="360" w:hanging="360"/>
      </w:pPr>
    </w:lvl>
    <w:lvl w:ilvl="1" w:tplc="FE84CD22">
      <w:start w:val="1"/>
      <w:numFmt w:val="lowerLetter"/>
      <w:lvlText w:val="%2)"/>
      <w:lvlJc w:val="left"/>
      <w:pPr>
        <w:ind w:left="720" w:hanging="360"/>
      </w:pPr>
    </w:lvl>
    <w:lvl w:ilvl="2" w:tplc="1D489BEA">
      <w:start w:val="1"/>
      <w:numFmt w:val="bullet"/>
      <w:lvlText w:val=""/>
      <w:lvlJc w:val="left"/>
      <w:pPr>
        <w:ind w:left="1080" w:hanging="360"/>
      </w:pPr>
      <w:rPr>
        <w:rFonts w:ascii="Symbol" w:hAnsi="Symbol" w:hint="default"/>
        <w:color w:val="auto"/>
      </w:rPr>
    </w:lvl>
    <w:lvl w:ilvl="3" w:tplc="022C9210">
      <w:start w:val="1"/>
      <w:numFmt w:val="decimal"/>
      <w:lvlText w:val="(%4)"/>
      <w:lvlJc w:val="left"/>
      <w:pPr>
        <w:ind w:left="1440" w:hanging="360"/>
      </w:pPr>
    </w:lvl>
    <w:lvl w:ilvl="4" w:tplc="FFC02E60">
      <w:start w:val="1"/>
      <w:numFmt w:val="lowerLetter"/>
      <w:lvlText w:val="(%5)"/>
      <w:lvlJc w:val="left"/>
      <w:pPr>
        <w:ind w:left="1800" w:hanging="360"/>
      </w:pPr>
    </w:lvl>
    <w:lvl w:ilvl="5" w:tplc="855A5A7A">
      <w:start w:val="1"/>
      <w:numFmt w:val="lowerRoman"/>
      <w:lvlText w:val="(%6)"/>
      <w:lvlJc w:val="left"/>
      <w:pPr>
        <w:ind w:left="2160" w:hanging="360"/>
      </w:pPr>
    </w:lvl>
    <w:lvl w:ilvl="6" w:tplc="8F3428BE">
      <w:start w:val="1"/>
      <w:numFmt w:val="decimal"/>
      <w:lvlText w:val="%7."/>
      <w:lvlJc w:val="left"/>
      <w:pPr>
        <w:ind w:left="2520" w:hanging="360"/>
      </w:pPr>
    </w:lvl>
    <w:lvl w:ilvl="7" w:tplc="7C3EDA4E">
      <w:start w:val="1"/>
      <w:numFmt w:val="lowerLetter"/>
      <w:lvlText w:val="%8."/>
      <w:lvlJc w:val="left"/>
      <w:pPr>
        <w:ind w:left="2880" w:hanging="360"/>
      </w:pPr>
    </w:lvl>
    <w:lvl w:ilvl="8" w:tplc="63FC3AD4">
      <w:start w:val="1"/>
      <w:numFmt w:val="lowerRoman"/>
      <w:lvlText w:val="%9."/>
      <w:lvlJc w:val="left"/>
      <w:pPr>
        <w:ind w:left="3240" w:hanging="360"/>
      </w:pPr>
    </w:lvl>
  </w:abstractNum>
  <w:abstractNum w:abstractNumId="9" w15:restartNumberingAfterBreak="0">
    <w:nsid w:val="343B7BB1"/>
    <w:multiLevelType w:val="hybridMultilevel"/>
    <w:tmpl w:val="007626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67E438D"/>
    <w:multiLevelType w:val="hybridMultilevel"/>
    <w:tmpl w:val="128E3E18"/>
    <w:lvl w:ilvl="0" w:tplc="5CA49C98">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9470CED"/>
    <w:multiLevelType w:val="hybridMultilevel"/>
    <w:tmpl w:val="21565BA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D5806E0"/>
    <w:multiLevelType w:val="multilevel"/>
    <w:tmpl w:val="A36AC5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3" w15:restartNumberingAfterBreak="0">
    <w:nsid w:val="41215CFB"/>
    <w:multiLevelType w:val="hybridMultilevel"/>
    <w:tmpl w:val="893E71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390381E"/>
    <w:multiLevelType w:val="hybridMultilevel"/>
    <w:tmpl w:val="188AA47A"/>
    <w:lvl w:ilvl="0" w:tplc="0C0A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9BA20EE"/>
    <w:multiLevelType w:val="multilevel"/>
    <w:tmpl w:val="2C7AD06A"/>
    <w:lvl w:ilvl="0">
      <w:start w:val="1"/>
      <w:numFmt w:val="decimal"/>
      <w:pStyle w:val="Titulo1Cesur"/>
      <w:lvlText w:val="%1"/>
      <w:lvlJc w:val="left"/>
      <w:pPr>
        <w:ind w:left="432" w:hanging="432"/>
      </w:pPr>
    </w:lvl>
    <w:lvl w:ilvl="1">
      <w:start w:val="1"/>
      <w:numFmt w:val="decimal"/>
      <w:pStyle w:val="Titulo2Cesur"/>
      <w:lvlText w:val="%1.%2"/>
      <w:lvlJc w:val="left"/>
      <w:pPr>
        <w:ind w:left="576" w:hanging="576"/>
      </w:pPr>
      <w:rPr>
        <w:b/>
        <w:bCs w:val="0"/>
        <w:color w:val="1F497D" w:themeColor="text2"/>
        <w:sz w:val="22"/>
        <w:szCs w:val="22"/>
      </w:rPr>
    </w:lvl>
    <w:lvl w:ilvl="2">
      <w:start w:val="1"/>
      <w:numFmt w:val="decimal"/>
      <w:pStyle w:val="Ttulo3Cesur"/>
      <w:lvlText w:val="%1.%2.%3"/>
      <w:lvlJc w:val="left"/>
      <w:pPr>
        <w:ind w:left="720" w:hanging="720"/>
      </w:pPr>
    </w:lvl>
    <w:lvl w:ilvl="3">
      <w:start w:val="1"/>
      <w:numFmt w:val="decimal"/>
      <w:pStyle w:val="Ttulo4Cesur"/>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0B45ACC"/>
    <w:multiLevelType w:val="hybridMultilevel"/>
    <w:tmpl w:val="50CC38F2"/>
    <w:lvl w:ilvl="0" w:tplc="2CA6595E">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2D61224"/>
    <w:multiLevelType w:val="hybridMultilevel"/>
    <w:tmpl w:val="AF22377E"/>
    <w:lvl w:ilvl="0" w:tplc="1FD23570">
      <w:numFmt w:val="bullet"/>
      <w:lvlText w:val="•"/>
      <w:lvlJc w:val="left"/>
      <w:pPr>
        <w:ind w:left="1060" w:hanging="700"/>
      </w:pPr>
      <w:rPr>
        <w:rFonts w:ascii="Calibri" w:eastAsia="Calibr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533152CB"/>
    <w:multiLevelType w:val="hybridMultilevel"/>
    <w:tmpl w:val="E04A32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7BB6B7D"/>
    <w:multiLevelType w:val="hybridMultilevel"/>
    <w:tmpl w:val="630C4A3A"/>
    <w:lvl w:ilvl="0" w:tplc="7FC885F0">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0BD6D8A"/>
    <w:multiLevelType w:val="hybridMultilevel"/>
    <w:tmpl w:val="665647C0"/>
    <w:lvl w:ilvl="0" w:tplc="0C0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C1A6971"/>
    <w:multiLevelType w:val="hybridMultilevel"/>
    <w:tmpl w:val="BE601D5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A878A9"/>
    <w:multiLevelType w:val="hybridMultilevel"/>
    <w:tmpl w:val="B4D2759C"/>
    <w:lvl w:ilvl="0" w:tplc="59E8A480">
      <w:numFmt w:val="bullet"/>
      <w:pStyle w:val="Prrafodelista"/>
      <w:lvlText w:val=""/>
      <w:lvlJc w:val="left"/>
      <w:pPr>
        <w:ind w:left="720" w:hanging="360"/>
      </w:pPr>
      <w:rPr>
        <w:rFonts w:ascii="Symbol" w:eastAsia="Calibri"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2D764E3"/>
    <w:multiLevelType w:val="hybridMultilevel"/>
    <w:tmpl w:val="00F27D40"/>
    <w:lvl w:ilvl="0" w:tplc="1D06B576">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77FA0FA6"/>
    <w:multiLevelType w:val="hybridMultilevel"/>
    <w:tmpl w:val="E6F007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8011BC7"/>
    <w:multiLevelType w:val="hybridMultilevel"/>
    <w:tmpl w:val="A646639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815214D"/>
    <w:multiLevelType w:val="hybridMultilevel"/>
    <w:tmpl w:val="7BA85F8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8E54998"/>
    <w:multiLevelType w:val="hybridMultilevel"/>
    <w:tmpl w:val="44B427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CB619C1"/>
    <w:multiLevelType w:val="hybridMultilevel"/>
    <w:tmpl w:val="80B6599E"/>
    <w:lvl w:ilvl="0" w:tplc="2A36E374">
      <w:start w:val="1"/>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num w:numId="1" w16cid:durableId="644163697">
    <w:abstractNumId w:val="8"/>
  </w:num>
  <w:num w:numId="2" w16cid:durableId="1519662454">
    <w:abstractNumId w:val="12"/>
  </w:num>
  <w:num w:numId="3" w16cid:durableId="1250894361">
    <w:abstractNumId w:val="15"/>
  </w:num>
  <w:num w:numId="4" w16cid:durableId="473445382">
    <w:abstractNumId w:val="27"/>
  </w:num>
  <w:num w:numId="5" w16cid:durableId="1825051458">
    <w:abstractNumId w:val="5"/>
  </w:num>
  <w:num w:numId="6" w16cid:durableId="366565747">
    <w:abstractNumId w:val="19"/>
  </w:num>
  <w:num w:numId="7" w16cid:durableId="1429079388">
    <w:abstractNumId w:val="28"/>
  </w:num>
  <w:num w:numId="8" w16cid:durableId="2127848209">
    <w:abstractNumId w:val="2"/>
  </w:num>
  <w:num w:numId="9" w16cid:durableId="115412767">
    <w:abstractNumId w:val="19"/>
  </w:num>
  <w:num w:numId="10" w16cid:durableId="1903590876">
    <w:abstractNumId w:val="19"/>
  </w:num>
  <w:num w:numId="11" w16cid:durableId="801112790">
    <w:abstractNumId w:val="19"/>
  </w:num>
  <w:num w:numId="12" w16cid:durableId="1263027966">
    <w:abstractNumId w:val="19"/>
  </w:num>
  <w:num w:numId="13" w16cid:durableId="1051197510">
    <w:abstractNumId w:val="19"/>
  </w:num>
  <w:num w:numId="14" w16cid:durableId="1116605365">
    <w:abstractNumId w:val="19"/>
  </w:num>
  <w:num w:numId="15" w16cid:durableId="1347946133">
    <w:abstractNumId w:val="19"/>
  </w:num>
  <w:num w:numId="16" w16cid:durableId="1027757038">
    <w:abstractNumId w:val="19"/>
  </w:num>
  <w:num w:numId="17" w16cid:durableId="1342969361">
    <w:abstractNumId w:val="3"/>
  </w:num>
  <w:num w:numId="18" w16cid:durableId="209810304">
    <w:abstractNumId w:val="19"/>
  </w:num>
  <w:num w:numId="19" w16cid:durableId="1030692365">
    <w:abstractNumId w:val="13"/>
  </w:num>
  <w:num w:numId="20" w16cid:durableId="613248455">
    <w:abstractNumId w:val="19"/>
  </w:num>
  <w:num w:numId="21" w16cid:durableId="1498761182">
    <w:abstractNumId w:val="19"/>
  </w:num>
  <w:num w:numId="22" w16cid:durableId="1218978788">
    <w:abstractNumId w:val="7"/>
  </w:num>
  <w:num w:numId="23" w16cid:durableId="484322094">
    <w:abstractNumId w:val="19"/>
  </w:num>
  <w:num w:numId="24" w16cid:durableId="1148785748">
    <w:abstractNumId w:val="15"/>
  </w:num>
  <w:num w:numId="25" w16cid:durableId="2123528933">
    <w:abstractNumId w:val="25"/>
  </w:num>
  <w:num w:numId="26" w16cid:durableId="997877985">
    <w:abstractNumId w:val="23"/>
  </w:num>
  <w:num w:numId="27" w16cid:durableId="1054351636">
    <w:abstractNumId w:val="16"/>
  </w:num>
  <w:num w:numId="28" w16cid:durableId="1501583365">
    <w:abstractNumId w:val="15"/>
  </w:num>
  <w:num w:numId="29" w16cid:durableId="566501949">
    <w:abstractNumId w:val="9"/>
  </w:num>
  <w:num w:numId="30" w16cid:durableId="666371875">
    <w:abstractNumId w:val="0"/>
  </w:num>
  <w:num w:numId="31" w16cid:durableId="1970938849">
    <w:abstractNumId w:val="4"/>
  </w:num>
  <w:num w:numId="32" w16cid:durableId="1674651380">
    <w:abstractNumId w:val="17"/>
  </w:num>
  <w:num w:numId="33" w16cid:durableId="1025015439">
    <w:abstractNumId w:val="15"/>
  </w:num>
  <w:num w:numId="34" w16cid:durableId="1149444544">
    <w:abstractNumId w:val="1"/>
  </w:num>
  <w:num w:numId="35" w16cid:durableId="1602252161">
    <w:abstractNumId w:val="6"/>
  </w:num>
  <w:num w:numId="36" w16cid:durableId="437919788">
    <w:abstractNumId w:val="21"/>
  </w:num>
  <w:num w:numId="37" w16cid:durableId="1869221152">
    <w:abstractNumId w:val="11"/>
  </w:num>
  <w:num w:numId="38" w16cid:durableId="996152822">
    <w:abstractNumId w:val="10"/>
  </w:num>
  <w:num w:numId="39" w16cid:durableId="66071347">
    <w:abstractNumId w:val="14"/>
  </w:num>
  <w:num w:numId="40" w16cid:durableId="138574290">
    <w:abstractNumId w:val="20"/>
  </w:num>
  <w:num w:numId="41" w16cid:durableId="1016930856">
    <w:abstractNumId w:val="22"/>
  </w:num>
  <w:num w:numId="42" w16cid:durableId="15546566">
    <w:abstractNumId w:val="18"/>
  </w:num>
  <w:num w:numId="43" w16cid:durableId="728308720">
    <w:abstractNumId w:val="26"/>
  </w:num>
  <w:num w:numId="44" w16cid:durableId="1173030968">
    <w:abstractNumId w:val="2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attachedTemplate r:id="rId1"/>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A0C"/>
    <w:rsid w:val="00026E6B"/>
    <w:rsid w:val="000358A0"/>
    <w:rsid w:val="0006154D"/>
    <w:rsid w:val="00061943"/>
    <w:rsid w:val="000715D9"/>
    <w:rsid w:val="00075935"/>
    <w:rsid w:val="0009676E"/>
    <w:rsid w:val="000C0E1A"/>
    <w:rsid w:val="000C5F96"/>
    <w:rsid w:val="000D10B2"/>
    <w:rsid w:val="000D48C4"/>
    <w:rsid w:val="000E172E"/>
    <w:rsid w:val="000E72C5"/>
    <w:rsid w:val="000F0EAF"/>
    <w:rsid w:val="000F55CA"/>
    <w:rsid w:val="00100644"/>
    <w:rsid w:val="0011784F"/>
    <w:rsid w:val="001328F9"/>
    <w:rsid w:val="00137EC7"/>
    <w:rsid w:val="00146D10"/>
    <w:rsid w:val="00150DCD"/>
    <w:rsid w:val="00174274"/>
    <w:rsid w:val="0018128E"/>
    <w:rsid w:val="00183142"/>
    <w:rsid w:val="00196014"/>
    <w:rsid w:val="001E785C"/>
    <w:rsid w:val="00230329"/>
    <w:rsid w:val="0024106C"/>
    <w:rsid w:val="00252010"/>
    <w:rsid w:val="0028247E"/>
    <w:rsid w:val="00292319"/>
    <w:rsid w:val="0029263B"/>
    <w:rsid w:val="00295069"/>
    <w:rsid w:val="00297C7D"/>
    <w:rsid w:val="002B1E03"/>
    <w:rsid w:val="002B72B3"/>
    <w:rsid w:val="002D4814"/>
    <w:rsid w:val="002F068A"/>
    <w:rsid w:val="00307547"/>
    <w:rsid w:val="00321BAE"/>
    <w:rsid w:val="00334F19"/>
    <w:rsid w:val="00366F13"/>
    <w:rsid w:val="0036704B"/>
    <w:rsid w:val="00376942"/>
    <w:rsid w:val="00395ECF"/>
    <w:rsid w:val="003973C6"/>
    <w:rsid w:val="003A5A38"/>
    <w:rsid w:val="003B18F9"/>
    <w:rsid w:val="003C6FF3"/>
    <w:rsid w:val="003D3317"/>
    <w:rsid w:val="003E315E"/>
    <w:rsid w:val="00414A46"/>
    <w:rsid w:val="0042109C"/>
    <w:rsid w:val="00437F5A"/>
    <w:rsid w:val="00463F78"/>
    <w:rsid w:val="00467996"/>
    <w:rsid w:val="0047147D"/>
    <w:rsid w:val="004904FD"/>
    <w:rsid w:val="00491488"/>
    <w:rsid w:val="00495135"/>
    <w:rsid w:val="004A0A2D"/>
    <w:rsid w:val="004A6280"/>
    <w:rsid w:val="004C0410"/>
    <w:rsid w:val="004C3678"/>
    <w:rsid w:val="004C47B8"/>
    <w:rsid w:val="004D2EEA"/>
    <w:rsid w:val="004D671E"/>
    <w:rsid w:val="004E3789"/>
    <w:rsid w:val="00512EE5"/>
    <w:rsid w:val="00517818"/>
    <w:rsid w:val="0052590C"/>
    <w:rsid w:val="0053251A"/>
    <w:rsid w:val="005505D6"/>
    <w:rsid w:val="00565766"/>
    <w:rsid w:val="00567694"/>
    <w:rsid w:val="005B1D25"/>
    <w:rsid w:val="005D1BA4"/>
    <w:rsid w:val="005D7BF3"/>
    <w:rsid w:val="005E1BFC"/>
    <w:rsid w:val="005E5FBF"/>
    <w:rsid w:val="00614CF4"/>
    <w:rsid w:val="0063226A"/>
    <w:rsid w:val="006343D0"/>
    <w:rsid w:val="0063528C"/>
    <w:rsid w:val="006375D0"/>
    <w:rsid w:val="00651A0F"/>
    <w:rsid w:val="00653745"/>
    <w:rsid w:val="00653A0C"/>
    <w:rsid w:val="00677A9D"/>
    <w:rsid w:val="00687A39"/>
    <w:rsid w:val="00691B14"/>
    <w:rsid w:val="006966A7"/>
    <w:rsid w:val="006A4DE4"/>
    <w:rsid w:val="006B4C7A"/>
    <w:rsid w:val="006E6312"/>
    <w:rsid w:val="007006D6"/>
    <w:rsid w:val="00701D6F"/>
    <w:rsid w:val="00762827"/>
    <w:rsid w:val="00772938"/>
    <w:rsid w:val="007755AC"/>
    <w:rsid w:val="007B7CA4"/>
    <w:rsid w:val="007F0546"/>
    <w:rsid w:val="0080250F"/>
    <w:rsid w:val="00826E4F"/>
    <w:rsid w:val="00856768"/>
    <w:rsid w:val="00860601"/>
    <w:rsid w:val="008704FC"/>
    <w:rsid w:val="008905B2"/>
    <w:rsid w:val="00893B66"/>
    <w:rsid w:val="008C4D8E"/>
    <w:rsid w:val="008D7C2A"/>
    <w:rsid w:val="008E4DD9"/>
    <w:rsid w:val="00902320"/>
    <w:rsid w:val="00902F9E"/>
    <w:rsid w:val="00934106"/>
    <w:rsid w:val="00955DC2"/>
    <w:rsid w:val="0097109F"/>
    <w:rsid w:val="009A4BA8"/>
    <w:rsid w:val="009A742C"/>
    <w:rsid w:val="009B4643"/>
    <w:rsid w:val="009B7CE4"/>
    <w:rsid w:val="009C5333"/>
    <w:rsid w:val="009D4C2E"/>
    <w:rsid w:val="009D676B"/>
    <w:rsid w:val="009D68EF"/>
    <w:rsid w:val="009F197C"/>
    <w:rsid w:val="00A142F2"/>
    <w:rsid w:val="00A153BF"/>
    <w:rsid w:val="00A15A8E"/>
    <w:rsid w:val="00A209BE"/>
    <w:rsid w:val="00A2238E"/>
    <w:rsid w:val="00A278AA"/>
    <w:rsid w:val="00A30212"/>
    <w:rsid w:val="00A44505"/>
    <w:rsid w:val="00A65870"/>
    <w:rsid w:val="00A67136"/>
    <w:rsid w:val="00A8074A"/>
    <w:rsid w:val="00A95B00"/>
    <w:rsid w:val="00AA0F97"/>
    <w:rsid w:val="00AD3F45"/>
    <w:rsid w:val="00AE40EA"/>
    <w:rsid w:val="00B109CB"/>
    <w:rsid w:val="00B13E1D"/>
    <w:rsid w:val="00B353B9"/>
    <w:rsid w:val="00B3669E"/>
    <w:rsid w:val="00B5475D"/>
    <w:rsid w:val="00B54E18"/>
    <w:rsid w:val="00B564A1"/>
    <w:rsid w:val="00B70486"/>
    <w:rsid w:val="00B73132"/>
    <w:rsid w:val="00B73510"/>
    <w:rsid w:val="00BA1514"/>
    <w:rsid w:val="00BA737E"/>
    <w:rsid w:val="00BC5283"/>
    <w:rsid w:val="00BE16E7"/>
    <w:rsid w:val="00BE4897"/>
    <w:rsid w:val="00BF1832"/>
    <w:rsid w:val="00BF2E7C"/>
    <w:rsid w:val="00C30AB0"/>
    <w:rsid w:val="00C96330"/>
    <w:rsid w:val="00CA2912"/>
    <w:rsid w:val="00CD7D9E"/>
    <w:rsid w:val="00CE53B6"/>
    <w:rsid w:val="00CF4BAF"/>
    <w:rsid w:val="00D176E8"/>
    <w:rsid w:val="00D250BA"/>
    <w:rsid w:val="00D64C0B"/>
    <w:rsid w:val="00D666C3"/>
    <w:rsid w:val="00D67888"/>
    <w:rsid w:val="00D74AFB"/>
    <w:rsid w:val="00D75C5C"/>
    <w:rsid w:val="00D96E34"/>
    <w:rsid w:val="00DA09BD"/>
    <w:rsid w:val="00DC1404"/>
    <w:rsid w:val="00DF74F1"/>
    <w:rsid w:val="00E24060"/>
    <w:rsid w:val="00E37BEA"/>
    <w:rsid w:val="00E45941"/>
    <w:rsid w:val="00E6687E"/>
    <w:rsid w:val="00EB4942"/>
    <w:rsid w:val="00EC3E0C"/>
    <w:rsid w:val="00ED3737"/>
    <w:rsid w:val="00EE1C20"/>
    <w:rsid w:val="00F07444"/>
    <w:rsid w:val="00F14D6E"/>
    <w:rsid w:val="00F155CD"/>
    <w:rsid w:val="00F1633B"/>
    <w:rsid w:val="00F36133"/>
    <w:rsid w:val="00F83F2A"/>
    <w:rsid w:val="00F91E3D"/>
    <w:rsid w:val="00F954F0"/>
    <w:rsid w:val="00FA5B65"/>
    <w:rsid w:val="00FC0216"/>
    <w:rsid w:val="00FD010A"/>
    <w:rsid w:val="00FD0B97"/>
    <w:rsid w:val="00FD6120"/>
    <w:rsid w:val="00FE26AB"/>
    <w:rsid w:val="00FF2009"/>
    <w:rsid w:val="02A5EBA1"/>
    <w:rsid w:val="064BB796"/>
    <w:rsid w:val="0653A51C"/>
    <w:rsid w:val="0B27163F"/>
    <w:rsid w:val="0FC8E669"/>
    <w:rsid w:val="10A3337B"/>
    <w:rsid w:val="13C8FABB"/>
    <w:rsid w:val="14B4D028"/>
    <w:rsid w:val="168597BD"/>
    <w:rsid w:val="177FC2E7"/>
    <w:rsid w:val="18834381"/>
    <w:rsid w:val="1AABF18C"/>
    <w:rsid w:val="1B97E6FD"/>
    <w:rsid w:val="1BC60C48"/>
    <w:rsid w:val="1E5BB26E"/>
    <w:rsid w:val="1EAF68F2"/>
    <w:rsid w:val="24CAF3F2"/>
    <w:rsid w:val="27CC34F3"/>
    <w:rsid w:val="299E6515"/>
    <w:rsid w:val="29E22D14"/>
    <w:rsid w:val="2A3D2532"/>
    <w:rsid w:val="2CABA2A3"/>
    <w:rsid w:val="2E165923"/>
    <w:rsid w:val="2F94B66F"/>
    <w:rsid w:val="2FE34365"/>
    <w:rsid w:val="331AE427"/>
    <w:rsid w:val="39E95AC1"/>
    <w:rsid w:val="3A8F2375"/>
    <w:rsid w:val="400154B5"/>
    <w:rsid w:val="46AF7ECD"/>
    <w:rsid w:val="47BB4DA2"/>
    <w:rsid w:val="49DBAD72"/>
    <w:rsid w:val="4C91E30F"/>
    <w:rsid w:val="51034DEC"/>
    <w:rsid w:val="51F710DF"/>
    <w:rsid w:val="53CFC234"/>
    <w:rsid w:val="54AD7B2A"/>
    <w:rsid w:val="55AEAF10"/>
    <w:rsid w:val="590E5FD1"/>
    <w:rsid w:val="5A0222C4"/>
    <w:rsid w:val="62A40740"/>
    <w:rsid w:val="63EC9B1D"/>
    <w:rsid w:val="66711A24"/>
    <w:rsid w:val="67777863"/>
    <w:rsid w:val="67D3053C"/>
    <w:rsid w:val="691348C4"/>
    <w:rsid w:val="69274FC1"/>
    <w:rsid w:val="6ABF3A01"/>
    <w:rsid w:val="6AC84182"/>
    <w:rsid w:val="6B9AEE92"/>
    <w:rsid w:val="6D36BEF3"/>
    <w:rsid w:val="7335DA87"/>
    <w:rsid w:val="747CE35A"/>
    <w:rsid w:val="794294EB"/>
    <w:rsid w:val="7A1541FB"/>
    <w:rsid w:val="7AD5AC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8B8503"/>
  <w15:docId w15:val="{A2E3B34D-0335-417C-BD4C-D570B3220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942"/>
    <w:pPr>
      <w:jc w:val="both"/>
    </w:pPr>
    <w:rPr>
      <w:rFonts w:ascii="Calibri" w:eastAsia="Calibri" w:hAnsi="Calibri" w:cs="Times New Roman"/>
    </w:rPr>
  </w:style>
  <w:style w:type="paragraph" w:styleId="Ttulo1">
    <w:name w:val="heading 1"/>
    <w:basedOn w:val="Normal"/>
    <w:next w:val="Normal"/>
    <w:link w:val="Ttulo1Car"/>
    <w:uiPriority w:val="9"/>
    <w:rsid w:val="00A142F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rsid w:val="004E378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semiHidden/>
    <w:unhideWhenUsed/>
    <w:qFormat/>
    <w:rsid w:val="0049513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semiHidden/>
    <w:unhideWhenUsed/>
    <w:qFormat/>
    <w:rsid w:val="003B18F9"/>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B18F9"/>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B18F9"/>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B18F9"/>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B18F9"/>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B18F9"/>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itulo1Cesur">
    <w:name w:val="Titulo 1 Cesur"/>
    <w:basedOn w:val="Normal"/>
    <w:next w:val="NormalCesur"/>
    <w:link w:val="Titulo1CesurCar"/>
    <w:autoRedefine/>
    <w:qFormat/>
    <w:rsid w:val="0029263B"/>
    <w:pPr>
      <w:numPr>
        <w:numId w:val="3"/>
      </w:numPr>
    </w:pPr>
    <w:rPr>
      <w:rFonts w:ascii="Eras Medium ITC" w:hAnsi="Eras Medium ITC"/>
      <w:b/>
      <w:color w:val="49548C"/>
      <w:sz w:val="28"/>
      <w:szCs w:val="28"/>
      <w:u w:val="single"/>
      <w:lang w:eastAsia="es-ES"/>
    </w:rPr>
  </w:style>
  <w:style w:type="paragraph" w:customStyle="1" w:styleId="Titulo2Cesur">
    <w:name w:val="Titulo 2 Cesur"/>
    <w:basedOn w:val="Normal"/>
    <w:next w:val="NormalCesur"/>
    <w:link w:val="Titulo2CesurCar"/>
    <w:autoRedefine/>
    <w:qFormat/>
    <w:rsid w:val="004C0410"/>
    <w:pPr>
      <w:numPr>
        <w:ilvl w:val="1"/>
        <w:numId w:val="3"/>
      </w:numPr>
      <w:jc w:val="left"/>
    </w:pPr>
    <w:rPr>
      <w:rFonts w:ascii="Eras Medium ITC" w:hAnsi="Eras Medium ITC"/>
      <w:bCs/>
      <w:color w:val="49548C"/>
      <w:sz w:val="24"/>
      <w:szCs w:val="24"/>
      <w:lang w:eastAsia="es-ES"/>
    </w:rPr>
  </w:style>
  <w:style w:type="character" w:customStyle="1" w:styleId="Titulo1CesurCar">
    <w:name w:val="Titulo 1 Cesur Car"/>
    <w:basedOn w:val="Fuentedeprrafopredeter"/>
    <w:link w:val="Titulo1Cesur"/>
    <w:rsid w:val="0029263B"/>
    <w:rPr>
      <w:rFonts w:ascii="Eras Medium ITC" w:eastAsia="Calibri" w:hAnsi="Eras Medium ITC" w:cs="Times New Roman"/>
      <w:b/>
      <w:color w:val="49548C"/>
      <w:sz w:val="28"/>
      <w:szCs w:val="28"/>
      <w:u w:val="single"/>
      <w:lang w:eastAsia="es-ES"/>
    </w:rPr>
  </w:style>
  <w:style w:type="paragraph" w:customStyle="1" w:styleId="Ttulo3Cesur">
    <w:name w:val="Título 3 Cesur"/>
    <w:basedOn w:val="Titulo2Cesur"/>
    <w:next w:val="NormalCesur"/>
    <w:link w:val="Ttulo3CesurCar"/>
    <w:autoRedefine/>
    <w:qFormat/>
    <w:rsid w:val="00B13E1D"/>
    <w:pPr>
      <w:numPr>
        <w:ilvl w:val="2"/>
      </w:numPr>
    </w:pPr>
    <w:rPr>
      <w:iCs/>
      <w:noProof/>
      <w:spacing w:val="2"/>
      <w:w w:val="101"/>
      <w:sz w:val="22"/>
      <w:szCs w:val="22"/>
    </w:rPr>
  </w:style>
  <w:style w:type="character" w:customStyle="1" w:styleId="Titulo2CesurCar">
    <w:name w:val="Titulo 2 Cesur Car"/>
    <w:basedOn w:val="Fuentedeprrafopredeter"/>
    <w:link w:val="Titulo2Cesur"/>
    <w:rsid w:val="004C0410"/>
    <w:rPr>
      <w:rFonts w:ascii="Eras Medium ITC" w:eastAsia="Calibri" w:hAnsi="Eras Medium ITC" w:cs="Times New Roman"/>
      <w:bCs/>
      <w:color w:val="49548C"/>
      <w:sz w:val="24"/>
      <w:szCs w:val="24"/>
      <w:lang w:eastAsia="es-ES"/>
    </w:rPr>
  </w:style>
  <w:style w:type="paragraph" w:customStyle="1" w:styleId="NormalCesur">
    <w:name w:val="Normal Cesur"/>
    <w:basedOn w:val="Normal"/>
    <w:link w:val="NormalCesurCar"/>
    <w:autoRedefine/>
    <w:qFormat/>
    <w:rsid w:val="00B13E1D"/>
    <w:pPr>
      <w:spacing w:after="0" w:line="240" w:lineRule="auto"/>
      <w:jc w:val="left"/>
    </w:pPr>
    <w:rPr>
      <w:rFonts w:asciiTheme="minorHAnsi" w:hAnsiTheme="minorHAnsi"/>
      <w:bCs/>
      <w:spacing w:val="-3"/>
      <w:szCs w:val="20"/>
      <w:lang w:eastAsia="es-ES"/>
    </w:rPr>
  </w:style>
  <w:style w:type="character" w:customStyle="1" w:styleId="Ttulo3CesurCar">
    <w:name w:val="Título 3 Cesur Car"/>
    <w:basedOn w:val="Titulo2CesurCar"/>
    <w:link w:val="Ttulo3Cesur"/>
    <w:rsid w:val="00B13E1D"/>
    <w:rPr>
      <w:rFonts w:ascii="Eras Medium ITC" w:eastAsia="Calibri" w:hAnsi="Eras Medium ITC" w:cs="Times New Roman"/>
      <w:bCs/>
      <w:iCs/>
      <w:noProof/>
      <w:color w:val="49548C"/>
      <w:spacing w:val="2"/>
      <w:w w:val="101"/>
      <w:sz w:val="24"/>
      <w:szCs w:val="24"/>
      <w:lang w:eastAsia="es-ES"/>
    </w:rPr>
  </w:style>
  <w:style w:type="numbering" w:customStyle="1" w:styleId="ListaCesur">
    <w:name w:val="Lista Cesur"/>
    <w:uiPriority w:val="99"/>
    <w:rsid w:val="00FC0216"/>
    <w:pPr>
      <w:numPr>
        <w:numId w:val="1"/>
      </w:numPr>
    </w:pPr>
  </w:style>
  <w:style w:type="character" w:customStyle="1" w:styleId="NormalCesurCar">
    <w:name w:val="Normal Cesur Car"/>
    <w:basedOn w:val="Fuentedeprrafopredeter"/>
    <w:link w:val="NormalCesur"/>
    <w:rsid w:val="00B13E1D"/>
    <w:rPr>
      <w:rFonts w:eastAsia="Calibri" w:cs="Times New Roman"/>
      <w:bCs/>
      <w:spacing w:val="-3"/>
      <w:szCs w:val="20"/>
      <w:lang w:eastAsia="es-ES"/>
    </w:rPr>
  </w:style>
  <w:style w:type="paragraph" w:styleId="TDC2">
    <w:name w:val="toc 2"/>
    <w:basedOn w:val="Normal"/>
    <w:next w:val="Normal"/>
    <w:autoRedefine/>
    <w:uiPriority w:val="39"/>
    <w:unhideWhenUsed/>
    <w:rsid w:val="00701D6F"/>
    <w:pPr>
      <w:spacing w:after="100"/>
      <w:ind w:left="220"/>
    </w:pPr>
  </w:style>
  <w:style w:type="paragraph" w:styleId="TDC1">
    <w:name w:val="toc 1"/>
    <w:basedOn w:val="Normal"/>
    <w:next w:val="Normal"/>
    <w:autoRedefine/>
    <w:uiPriority w:val="39"/>
    <w:unhideWhenUsed/>
    <w:rsid w:val="00701D6F"/>
    <w:pPr>
      <w:spacing w:after="100"/>
    </w:pPr>
  </w:style>
  <w:style w:type="character" w:styleId="Hipervnculo">
    <w:name w:val="Hyperlink"/>
    <w:basedOn w:val="Fuentedeprrafopredeter"/>
    <w:uiPriority w:val="99"/>
    <w:unhideWhenUsed/>
    <w:rsid w:val="00701D6F"/>
    <w:rPr>
      <w:color w:val="0000FF" w:themeColor="hyperlink"/>
      <w:u w:val="single"/>
    </w:rPr>
  </w:style>
  <w:style w:type="paragraph" w:styleId="TDC3">
    <w:name w:val="toc 3"/>
    <w:basedOn w:val="Normal"/>
    <w:next w:val="Normal"/>
    <w:autoRedefine/>
    <w:uiPriority w:val="39"/>
    <w:unhideWhenUsed/>
    <w:rsid w:val="00701D6F"/>
    <w:pPr>
      <w:spacing w:after="100"/>
      <w:ind w:left="440"/>
    </w:pPr>
  </w:style>
  <w:style w:type="paragraph" w:styleId="Encabezado">
    <w:name w:val="header"/>
    <w:basedOn w:val="Normal"/>
    <w:link w:val="EncabezadoCar"/>
    <w:uiPriority w:val="99"/>
    <w:unhideWhenUsed/>
    <w:rsid w:val="004C367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3678"/>
    <w:rPr>
      <w:rFonts w:ascii="Calibri" w:eastAsia="Calibri" w:hAnsi="Calibri" w:cs="Times New Roman"/>
    </w:rPr>
  </w:style>
  <w:style w:type="paragraph" w:styleId="Piedepgina">
    <w:name w:val="footer"/>
    <w:basedOn w:val="Normal"/>
    <w:link w:val="PiedepginaCar"/>
    <w:uiPriority w:val="99"/>
    <w:unhideWhenUsed/>
    <w:rsid w:val="004C367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3678"/>
    <w:rPr>
      <w:rFonts w:ascii="Calibri" w:eastAsia="Calibri" w:hAnsi="Calibri" w:cs="Times New Roman"/>
    </w:rPr>
  </w:style>
  <w:style w:type="character" w:customStyle="1" w:styleId="Ttulo4Car">
    <w:name w:val="Título 4 Car"/>
    <w:basedOn w:val="Fuentedeprrafopredeter"/>
    <w:link w:val="Ttulo4"/>
    <w:uiPriority w:val="9"/>
    <w:semiHidden/>
    <w:rsid w:val="003B18F9"/>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B18F9"/>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B18F9"/>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B18F9"/>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B18F9"/>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B18F9"/>
    <w:rPr>
      <w:rFonts w:asciiTheme="majorHAnsi" w:eastAsiaTheme="majorEastAsia" w:hAnsiTheme="majorHAnsi" w:cstheme="majorBidi"/>
      <w:i/>
      <w:iCs/>
      <w:color w:val="404040" w:themeColor="text1" w:themeTint="BF"/>
      <w:sz w:val="20"/>
      <w:szCs w:val="20"/>
    </w:rPr>
  </w:style>
  <w:style w:type="paragraph" w:customStyle="1" w:styleId="Ttulo4Cesur">
    <w:name w:val="Título 4 Cesur"/>
    <w:basedOn w:val="NormalCesur"/>
    <w:next w:val="NormalCesur"/>
    <w:link w:val="Ttulo4CesurCar"/>
    <w:autoRedefine/>
    <w:qFormat/>
    <w:rsid w:val="005E1BFC"/>
    <w:pPr>
      <w:numPr>
        <w:ilvl w:val="3"/>
        <w:numId w:val="3"/>
      </w:numPr>
    </w:pPr>
    <w:rPr>
      <w:i/>
      <w:color w:val="49548C"/>
    </w:rPr>
  </w:style>
  <w:style w:type="character" w:customStyle="1" w:styleId="Ttulo4CesurCar">
    <w:name w:val="Título 4 Cesur Car"/>
    <w:basedOn w:val="NormalCesurCar"/>
    <w:link w:val="Ttulo4Cesur"/>
    <w:rsid w:val="005E1BFC"/>
    <w:rPr>
      <w:rFonts w:ascii="Eras Medium ITC" w:eastAsia="Calibri" w:hAnsi="Eras Medium ITC" w:cs="Times New Roman"/>
      <w:bCs/>
      <w:i/>
      <w:color w:val="49548C"/>
      <w:spacing w:val="-3"/>
      <w:sz w:val="20"/>
      <w:szCs w:val="20"/>
      <w:lang w:eastAsia="es-ES"/>
    </w:rPr>
  </w:style>
  <w:style w:type="paragraph" w:styleId="Prrafodelista">
    <w:name w:val="List Paragraph"/>
    <w:basedOn w:val="Normal"/>
    <w:autoRedefine/>
    <w:uiPriority w:val="34"/>
    <w:qFormat/>
    <w:rsid w:val="00414A46"/>
    <w:pPr>
      <w:numPr>
        <w:numId w:val="41"/>
      </w:numPr>
      <w:jc w:val="left"/>
    </w:pPr>
  </w:style>
  <w:style w:type="paragraph" w:customStyle="1" w:styleId="Default">
    <w:name w:val="Default"/>
    <w:rsid w:val="0036704B"/>
    <w:pPr>
      <w:autoSpaceDE w:val="0"/>
      <w:autoSpaceDN w:val="0"/>
      <w:adjustRightInd w:val="0"/>
      <w:spacing w:after="0" w:line="240" w:lineRule="auto"/>
    </w:pPr>
    <w:rPr>
      <w:rFonts w:ascii="Calibri" w:eastAsia="Times New Roman" w:hAnsi="Calibri" w:cs="Calibri"/>
      <w:color w:val="000000"/>
      <w:sz w:val="24"/>
      <w:szCs w:val="24"/>
      <w:lang w:eastAsia="es-ES"/>
    </w:rPr>
  </w:style>
  <w:style w:type="paragraph" w:styleId="NormalWeb">
    <w:name w:val="Normal (Web)"/>
    <w:basedOn w:val="Normal"/>
    <w:uiPriority w:val="99"/>
    <w:unhideWhenUsed/>
    <w:rsid w:val="0036704B"/>
    <w:pPr>
      <w:spacing w:before="100" w:beforeAutospacing="1" w:after="100" w:afterAutospacing="1" w:line="240" w:lineRule="auto"/>
    </w:pPr>
    <w:rPr>
      <w:rFonts w:ascii="Times New Roman" w:eastAsia="Times New Roman" w:hAnsi="Times New Roman"/>
      <w:sz w:val="24"/>
      <w:szCs w:val="24"/>
      <w:lang w:eastAsia="es-ES"/>
    </w:rPr>
  </w:style>
  <w:style w:type="paragraph" w:styleId="TDC4">
    <w:name w:val="toc 4"/>
    <w:basedOn w:val="Normal"/>
    <w:next w:val="Normal"/>
    <w:autoRedefine/>
    <w:uiPriority w:val="39"/>
    <w:unhideWhenUsed/>
    <w:rsid w:val="005D1BA4"/>
    <w:pPr>
      <w:spacing w:after="100"/>
      <w:ind w:left="660"/>
    </w:pPr>
    <w:rPr>
      <w:rFonts w:asciiTheme="minorHAnsi" w:eastAsiaTheme="minorEastAsia" w:hAnsiTheme="minorHAnsi" w:cstheme="minorBidi"/>
      <w:lang w:eastAsia="es-ES"/>
    </w:rPr>
  </w:style>
  <w:style w:type="paragraph" w:styleId="TDC5">
    <w:name w:val="toc 5"/>
    <w:basedOn w:val="Normal"/>
    <w:next w:val="Normal"/>
    <w:autoRedefine/>
    <w:uiPriority w:val="39"/>
    <w:unhideWhenUsed/>
    <w:rsid w:val="005D1BA4"/>
    <w:pPr>
      <w:spacing w:after="100"/>
      <w:ind w:left="880"/>
    </w:pPr>
    <w:rPr>
      <w:rFonts w:asciiTheme="minorHAnsi" w:eastAsiaTheme="minorEastAsia" w:hAnsiTheme="minorHAnsi" w:cstheme="minorBidi"/>
      <w:lang w:eastAsia="es-ES"/>
    </w:rPr>
  </w:style>
  <w:style w:type="paragraph" w:styleId="TDC6">
    <w:name w:val="toc 6"/>
    <w:basedOn w:val="Normal"/>
    <w:next w:val="Normal"/>
    <w:autoRedefine/>
    <w:uiPriority w:val="39"/>
    <w:unhideWhenUsed/>
    <w:rsid w:val="005D1BA4"/>
    <w:pPr>
      <w:spacing w:after="100"/>
      <w:ind w:left="1100"/>
    </w:pPr>
    <w:rPr>
      <w:rFonts w:asciiTheme="minorHAnsi" w:eastAsiaTheme="minorEastAsia" w:hAnsiTheme="minorHAnsi" w:cstheme="minorBidi"/>
      <w:lang w:eastAsia="es-ES"/>
    </w:rPr>
  </w:style>
  <w:style w:type="paragraph" w:styleId="TDC7">
    <w:name w:val="toc 7"/>
    <w:basedOn w:val="Normal"/>
    <w:next w:val="Normal"/>
    <w:autoRedefine/>
    <w:uiPriority w:val="39"/>
    <w:unhideWhenUsed/>
    <w:rsid w:val="005D1BA4"/>
    <w:pPr>
      <w:spacing w:after="100"/>
      <w:ind w:left="1320"/>
    </w:pPr>
    <w:rPr>
      <w:rFonts w:asciiTheme="minorHAnsi" w:eastAsiaTheme="minorEastAsia" w:hAnsiTheme="minorHAnsi" w:cstheme="minorBidi"/>
      <w:lang w:eastAsia="es-ES"/>
    </w:rPr>
  </w:style>
  <w:style w:type="paragraph" w:styleId="TDC8">
    <w:name w:val="toc 8"/>
    <w:basedOn w:val="Normal"/>
    <w:next w:val="Normal"/>
    <w:autoRedefine/>
    <w:uiPriority w:val="39"/>
    <w:unhideWhenUsed/>
    <w:rsid w:val="005D1BA4"/>
    <w:pPr>
      <w:spacing w:after="100"/>
      <w:ind w:left="1540"/>
    </w:pPr>
    <w:rPr>
      <w:rFonts w:asciiTheme="minorHAnsi" w:eastAsiaTheme="minorEastAsia" w:hAnsiTheme="minorHAnsi" w:cstheme="minorBidi"/>
      <w:lang w:eastAsia="es-ES"/>
    </w:rPr>
  </w:style>
  <w:style w:type="paragraph" w:styleId="TDC9">
    <w:name w:val="toc 9"/>
    <w:basedOn w:val="Normal"/>
    <w:next w:val="Normal"/>
    <w:autoRedefine/>
    <w:uiPriority w:val="39"/>
    <w:unhideWhenUsed/>
    <w:rsid w:val="005D1BA4"/>
    <w:pPr>
      <w:spacing w:after="100"/>
      <w:ind w:left="1760"/>
    </w:pPr>
    <w:rPr>
      <w:rFonts w:asciiTheme="minorHAnsi" w:eastAsiaTheme="minorEastAsia" w:hAnsiTheme="minorHAnsi" w:cstheme="minorBidi"/>
      <w:lang w:eastAsia="es-ES"/>
    </w:rPr>
  </w:style>
  <w:style w:type="paragraph" w:styleId="Textodeglobo">
    <w:name w:val="Balloon Text"/>
    <w:basedOn w:val="Normal"/>
    <w:link w:val="TextodegloboCar"/>
    <w:uiPriority w:val="99"/>
    <w:semiHidden/>
    <w:unhideWhenUsed/>
    <w:rsid w:val="005D1BA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BA4"/>
    <w:rPr>
      <w:rFonts w:ascii="Tahoma" w:eastAsia="Calibri" w:hAnsi="Tahoma" w:cs="Tahoma"/>
      <w:sz w:val="16"/>
      <w:szCs w:val="16"/>
    </w:rPr>
  </w:style>
  <w:style w:type="table" w:styleId="Tablaconcuadrcula">
    <w:name w:val="Table Grid"/>
    <w:basedOn w:val="Tablanormal"/>
    <w:uiPriority w:val="59"/>
    <w:rsid w:val="002926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1-nfasis1">
    <w:name w:val="Medium Shading 1 Accent 1"/>
    <w:basedOn w:val="Tablanormal"/>
    <w:uiPriority w:val="63"/>
    <w:rsid w:val="0029263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A302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46799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1Car">
    <w:name w:val="Título 1 Car"/>
    <w:basedOn w:val="Fuentedeprrafopredeter"/>
    <w:link w:val="Ttulo1"/>
    <w:uiPriority w:val="9"/>
    <w:rsid w:val="00A142F2"/>
    <w:rPr>
      <w:rFonts w:asciiTheme="majorHAnsi" w:eastAsiaTheme="majorEastAsia" w:hAnsiTheme="majorHAnsi" w:cstheme="majorBidi"/>
      <w:color w:val="365F91" w:themeColor="accent1" w:themeShade="BF"/>
      <w:sz w:val="32"/>
      <w:szCs w:val="32"/>
    </w:rPr>
  </w:style>
  <w:style w:type="paragraph" w:styleId="Cita">
    <w:name w:val="Quote"/>
    <w:basedOn w:val="Normal"/>
    <w:next w:val="Normal"/>
    <w:link w:val="CitaCar"/>
    <w:uiPriority w:val="29"/>
    <w:qFormat/>
    <w:rsid w:val="00691B14"/>
    <w:pPr>
      <w:spacing w:before="160" w:after="160" w:line="240" w:lineRule="auto"/>
      <w:ind w:left="709" w:right="560"/>
      <w:contextualSpacing/>
    </w:pPr>
    <w:rPr>
      <w:rFonts w:ascii="Times New Roman" w:eastAsiaTheme="minorEastAsia" w:hAnsi="Times New Roman"/>
      <w:sz w:val="24"/>
      <w:szCs w:val="24"/>
      <w:lang w:bidi="en-US"/>
    </w:rPr>
  </w:style>
  <w:style w:type="character" w:customStyle="1" w:styleId="CitaCar">
    <w:name w:val="Cita Car"/>
    <w:basedOn w:val="Fuentedeprrafopredeter"/>
    <w:link w:val="Cita"/>
    <w:uiPriority w:val="29"/>
    <w:rsid w:val="00691B14"/>
    <w:rPr>
      <w:rFonts w:ascii="Times New Roman" w:eastAsiaTheme="minorEastAsia" w:hAnsi="Times New Roman" w:cs="Times New Roman"/>
      <w:sz w:val="24"/>
      <w:szCs w:val="24"/>
      <w:lang w:bidi="en-US"/>
    </w:rPr>
  </w:style>
  <w:style w:type="paragraph" w:styleId="Bibliografa">
    <w:name w:val="Bibliography"/>
    <w:basedOn w:val="Normal"/>
    <w:next w:val="Normal"/>
    <w:uiPriority w:val="37"/>
    <w:unhideWhenUsed/>
    <w:rsid w:val="00691B14"/>
    <w:pPr>
      <w:spacing w:before="160" w:after="160" w:line="360" w:lineRule="auto"/>
      <w:ind w:firstLine="709"/>
      <w:contextualSpacing/>
    </w:pPr>
    <w:rPr>
      <w:rFonts w:ascii="Times New Roman" w:eastAsiaTheme="minorEastAsia" w:hAnsi="Times New Roman"/>
      <w:sz w:val="24"/>
      <w:szCs w:val="24"/>
      <w:lang w:bidi="en-US"/>
    </w:rPr>
  </w:style>
  <w:style w:type="character" w:customStyle="1" w:styleId="Mencinsinresolver1">
    <w:name w:val="Mención sin resolver1"/>
    <w:basedOn w:val="Fuentedeprrafopredeter"/>
    <w:uiPriority w:val="99"/>
    <w:semiHidden/>
    <w:unhideWhenUsed/>
    <w:rsid w:val="00762827"/>
    <w:rPr>
      <w:color w:val="605E5C"/>
      <w:shd w:val="clear" w:color="auto" w:fill="E1DFDD"/>
    </w:rPr>
  </w:style>
  <w:style w:type="paragraph" w:customStyle="1" w:styleId="paragraph">
    <w:name w:val="paragraph"/>
    <w:basedOn w:val="Normal"/>
    <w:rsid w:val="00061943"/>
    <w:pPr>
      <w:spacing w:before="100" w:beforeAutospacing="1" w:after="100" w:afterAutospacing="1" w:line="240" w:lineRule="auto"/>
      <w:jc w:val="left"/>
    </w:pPr>
    <w:rPr>
      <w:rFonts w:ascii="Times New Roman" w:eastAsia="Times New Roman" w:hAnsi="Times New Roman"/>
      <w:sz w:val="24"/>
      <w:szCs w:val="24"/>
      <w:lang w:eastAsia="es-ES"/>
    </w:rPr>
  </w:style>
  <w:style w:type="character" w:customStyle="1" w:styleId="normaltextrun">
    <w:name w:val="normaltextrun"/>
    <w:basedOn w:val="Fuentedeprrafopredeter"/>
    <w:rsid w:val="00061943"/>
  </w:style>
  <w:style w:type="character" w:customStyle="1" w:styleId="eop">
    <w:name w:val="eop"/>
    <w:basedOn w:val="Fuentedeprrafopredeter"/>
    <w:rsid w:val="00061943"/>
  </w:style>
  <w:style w:type="character" w:customStyle="1" w:styleId="Ttulo2Car">
    <w:name w:val="Título 2 Car"/>
    <w:basedOn w:val="Fuentedeprrafopredeter"/>
    <w:link w:val="Ttulo2"/>
    <w:uiPriority w:val="9"/>
    <w:semiHidden/>
    <w:rsid w:val="004E378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semiHidden/>
    <w:rsid w:val="00495135"/>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495135"/>
    <w:rPr>
      <w:b/>
      <w:bCs/>
    </w:rPr>
  </w:style>
  <w:style w:type="paragraph" w:customStyle="1" w:styleId="gt-block">
    <w:name w:val="gt-block"/>
    <w:basedOn w:val="Normal"/>
    <w:rsid w:val="00495135"/>
    <w:pPr>
      <w:spacing w:before="100" w:beforeAutospacing="1" w:after="100" w:afterAutospacing="1" w:line="240" w:lineRule="auto"/>
      <w:jc w:val="left"/>
    </w:pPr>
    <w:rPr>
      <w:rFonts w:ascii="Times New Roman" w:eastAsia="Times New Roman" w:hAnsi="Times New Roman"/>
      <w:sz w:val="24"/>
      <w:szCs w:val="24"/>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31698">
      <w:bodyDiv w:val="1"/>
      <w:marLeft w:val="0"/>
      <w:marRight w:val="0"/>
      <w:marTop w:val="0"/>
      <w:marBottom w:val="0"/>
      <w:divBdr>
        <w:top w:val="none" w:sz="0" w:space="0" w:color="auto"/>
        <w:left w:val="none" w:sz="0" w:space="0" w:color="auto"/>
        <w:bottom w:val="none" w:sz="0" w:space="0" w:color="auto"/>
        <w:right w:val="none" w:sz="0" w:space="0" w:color="auto"/>
      </w:divBdr>
    </w:div>
    <w:div w:id="31805141">
      <w:bodyDiv w:val="1"/>
      <w:marLeft w:val="0"/>
      <w:marRight w:val="0"/>
      <w:marTop w:val="0"/>
      <w:marBottom w:val="0"/>
      <w:divBdr>
        <w:top w:val="none" w:sz="0" w:space="0" w:color="auto"/>
        <w:left w:val="none" w:sz="0" w:space="0" w:color="auto"/>
        <w:bottom w:val="none" w:sz="0" w:space="0" w:color="auto"/>
        <w:right w:val="none" w:sz="0" w:space="0" w:color="auto"/>
      </w:divBdr>
    </w:div>
    <w:div w:id="41947428">
      <w:bodyDiv w:val="1"/>
      <w:marLeft w:val="0"/>
      <w:marRight w:val="0"/>
      <w:marTop w:val="0"/>
      <w:marBottom w:val="0"/>
      <w:divBdr>
        <w:top w:val="none" w:sz="0" w:space="0" w:color="auto"/>
        <w:left w:val="none" w:sz="0" w:space="0" w:color="auto"/>
        <w:bottom w:val="none" w:sz="0" w:space="0" w:color="auto"/>
        <w:right w:val="none" w:sz="0" w:space="0" w:color="auto"/>
      </w:divBdr>
    </w:div>
    <w:div w:id="178475250">
      <w:bodyDiv w:val="1"/>
      <w:marLeft w:val="0"/>
      <w:marRight w:val="0"/>
      <w:marTop w:val="0"/>
      <w:marBottom w:val="0"/>
      <w:divBdr>
        <w:top w:val="none" w:sz="0" w:space="0" w:color="auto"/>
        <w:left w:val="none" w:sz="0" w:space="0" w:color="auto"/>
        <w:bottom w:val="none" w:sz="0" w:space="0" w:color="auto"/>
        <w:right w:val="none" w:sz="0" w:space="0" w:color="auto"/>
      </w:divBdr>
    </w:div>
    <w:div w:id="224754395">
      <w:bodyDiv w:val="1"/>
      <w:marLeft w:val="0"/>
      <w:marRight w:val="0"/>
      <w:marTop w:val="0"/>
      <w:marBottom w:val="0"/>
      <w:divBdr>
        <w:top w:val="none" w:sz="0" w:space="0" w:color="auto"/>
        <w:left w:val="none" w:sz="0" w:space="0" w:color="auto"/>
        <w:bottom w:val="none" w:sz="0" w:space="0" w:color="auto"/>
        <w:right w:val="none" w:sz="0" w:space="0" w:color="auto"/>
      </w:divBdr>
    </w:div>
    <w:div w:id="626745025">
      <w:bodyDiv w:val="1"/>
      <w:marLeft w:val="0"/>
      <w:marRight w:val="0"/>
      <w:marTop w:val="0"/>
      <w:marBottom w:val="0"/>
      <w:divBdr>
        <w:top w:val="none" w:sz="0" w:space="0" w:color="auto"/>
        <w:left w:val="none" w:sz="0" w:space="0" w:color="auto"/>
        <w:bottom w:val="none" w:sz="0" w:space="0" w:color="auto"/>
        <w:right w:val="none" w:sz="0" w:space="0" w:color="auto"/>
      </w:divBdr>
    </w:div>
    <w:div w:id="701318823">
      <w:bodyDiv w:val="1"/>
      <w:marLeft w:val="0"/>
      <w:marRight w:val="0"/>
      <w:marTop w:val="0"/>
      <w:marBottom w:val="0"/>
      <w:divBdr>
        <w:top w:val="none" w:sz="0" w:space="0" w:color="auto"/>
        <w:left w:val="none" w:sz="0" w:space="0" w:color="auto"/>
        <w:bottom w:val="none" w:sz="0" w:space="0" w:color="auto"/>
        <w:right w:val="none" w:sz="0" w:space="0" w:color="auto"/>
      </w:divBdr>
    </w:div>
    <w:div w:id="955987326">
      <w:bodyDiv w:val="1"/>
      <w:marLeft w:val="0"/>
      <w:marRight w:val="0"/>
      <w:marTop w:val="0"/>
      <w:marBottom w:val="0"/>
      <w:divBdr>
        <w:top w:val="none" w:sz="0" w:space="0" w:color="auto"/>
        <w:left w:val="none" w:sz="0" w:space="0" w:color="auto"/>
        <w:bottom w:val="none" w:sz="0" w:space="0" w:color="auto"/>
        <w:right w:val="none" w:sz="0" w:space="0" w:color="auto"/>
      </w:divBdr>
    </w:div>
    <w:div w:id="1066419676">
      <w:bodyDiv w:val="1"/>
      <w:marLeft w:val="0"/>
      <w:marRight w:val="0"/>
      <w:marTop w:val="0"/>
      <w:marBottom w:val="0"/>
      <w:divBdr>
        <w:top w:val="none" w:sz="0" w:space="0" w:color="auto"/>
        <w:left w:val="none" w:sz="0" w:space="0" w:color="auto"/>
        <w:bottom w:val="none" w:sz="0" w:space="0" w:color="auto"/>
        <w:right w:val="none" w:sz="0" w:space="0" w:color="auto"/>
      </w:divBdr>
      <w:divsChild>
        <w:div w:id="193023479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337997259">
      <w:bodyDiv w:val="1"/>
      <w:marLeft w:val="0"/>
      <w:marRight w:val="0"/>
      <w:marTop w:val="0"/>
      <w:marBottom w:val="0"/>
      <w:divBdr>
        <w:top w:val="none" w:sz="0" w:space="0" w:color="auto"/>
        <w:left w:val="none" w:sz="0" w:space="0" w:color="auto"/>
        <w:bottom w:val="none" w:sz="0" w:space="0" w:color="auto"/>
        <w:right w:val="none" w:sz="0" w:space="0" w:color="auto"/>
      </w:divBdr>
      <w:divsChild>
        <w:div w:id="1760365531">
          <w:marLeft w:val="0"/>
          <w:marRight w:val="0"/>
          <w:marTop w:val="0"/>
          <w:marBottom w:val="0"/>
          <w:divBdr>
            <w:top w:val="none" w:sz="0" w:space="0" w:color="auto"/>
            <w:left w:val="none" w:sz="0" w:space="0" w:color="auto"/>
            <w:bottom w:val="none" w:sz="0" w:space="0" w:color="auto"/>
            <w:right w:val="none" w:sz="0" w:space="0" w:color="auto"/>
          </w:divBdr>
        </w:div>
      </w:divsChild>
    </w:div>
    <w:div w:id="1347562178">
      <w:bodyDiv w:val="1"/>
      <w:marLeft w:val="0"/>
      <w:marRight w:val="0"/>
      <w:marTop w:val="0"/>
      <w:marBottom w:val="0"/>
      <w:divBdr>
        <w:top w:val="none" w:sz="0" w:space="0" w:color="auto"/>
        <w:left w:val="none" w:sz="0" w:space="0" w:color="auto"/>
        <w:bottom w:val="none" w:sz="0" w:space="0" w:color="auto"/>
        <w:right w:val="none" w:sz="0" w:space="0" w:color="auto"/>
      </w:divBdr>
    </w:div>
    <w:div w:id="1452895726">
      <w:bodyDiv w:val="1"/>
      <w:marLeft w:val="0"/>
      <w:marRight w:val="0"/>
      <w:marTop w:val="0"/>
      <w:marBottom w:val="0"/>
      <w:divBdr>
        <w:top w:val="none" w:sz="0" w:space="0" w:color="auto"/>
        <w:left w:val="none" w:sz="0" w:space="0" w:color="auto"/>
        <w:bottom w:val="none" w:sz="0" w:space="0" w:color="auto"/>
        <w:right w:val="none" w:sz="0" w:space="0" w:color="auto"/>
      </w:divBdr>
    </w:div>
    <w:div w:id="1473210493">
      <w:bodyDiv w:val="1"/>
      <w:marLeft w:val="0"/>
      <w:marRight w:val="0"/>
      <w:marTop w:val="0"/>
      <w:marBottom w:val="0"/>
      <w:divBdr>
        <w:top w:val="none" w:sz="0" w:space="0" w:color="auto"/>
        <w:left w:val="none" w:sz="0" w:space="0" w:color="auto"/>
        <w:bottom w:val="none" w:sz="0" w:space="0" w:color="auto"/>
        <w:right w:val="none" w:sz="0" w:space="0" w:color="auto"/>
      </w:divBdr>
      <w:divsChild>
        <w:div w:id="1410885802">
          <w:marLeft w:val="0"/>
          <w:marRight w:val="0"/>
          <w:marTop w:val="0"/>
          <w:marBottom w:val="0"/>
          <w:divBdr>
            <w:top w:val="none" w:sz="0" w:space="0" w:color="auto"/>
            <w:left w:val="none" w:sz="0" w:space="0" w:color="auto"/>
            <w:bottom w:val="none" w:sz="0" w:space="0" w:color="auto"/>
            <w:right w:val="none" w:sz="0" w:space="0" w:color="auto"/>
          </w:divBdr>
        </w:div>
      </w:divsChild>
    </w:div>
    <w:div w:id="1679768461">
      <w:bodyDiv w:val="1"/>
      <w:marLeft w:val="0"/>
      <w:marRight w:val="0"/>
      <w:marTop w:val="0"/>
      <w:marBottom w:val="0"/>
      <w:divBdr>
        <w:top w:val="none" w:sz="0" w:space="0" w:color="auto"/>
        <w:left w:val="none" w:sz="0" w:space="0" w:color="auto"/>
        <w:bottom w:val="none" w:sz="0" w:space="0" w:color="auto"/>
        <w:right w:val="none" w:sz="0" w:space="0" w:color="auto"/>
      </w:divBdr>
      <w:divsChild>
        <w:div w:id="141034511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728147702">
      <w:bodyDiv w:val="1"/>
      <w:marLeft w:val="0"/>
      <w:marRight w:val="0"/>
      <w:marTop w:val="0"/>
      <w:marBottom w:val="0"/>
      <w:divBdr>
        <w:top w:val="none" w:sz="0" w:space="0" w:color="auto"/>
        <w:left w:val="none" w:sz="0" w:space="0" w:color="auto"/>
        <w:bottom w:val="none" w:sz="0" w:space="0" w:color="auto"/>
        <w:right w:val="none" w:sz="0" w:space="0" w:color="auto"/>
      </w:divBdr>
    </w:div>
    <w:div w:id="1774937011">
      <w:bodyDiv w:val="1"/>
      <w:marLeft w:val="0"/>
      <w:marRight w:val="0"/>
      <w:marTop w:val="0"/>
      <w:marBottom w:val="0"/>
      <w:divBdr>
        <w:top w:val="none" w:sz="0" w:space="0" w:color="auto"/>
        <w:left w:val="none" w:sz="0" w:space="0" w:color="auto"/>
        <w:bottom w:val="none" w:sz="0" w:space="0" w:color="auto"/>
        <w:right w:val="none" w:sz="0" w:space="0" w:color="auto"/>
      </w:divBdr>
    </w:div>
    <w:div w:id="1782215127">
      <w:bodyDiv w:val="1"/>
      <w:marLeft w:val="0"/>
      <w:marRight w:val="0"/>
      <w:marTop w:val="0"/>
      <w:marBottom w:val="0"/>
      <w:divBdr>
        <w:top w:val="none" w:sz="0" w:space="0" w:color="auto"/>
        <w:left w:val="none" w:sz="0" w:space="0" w:color="auto"/>
        <w:bottom w:val="none" w:sz="0" w:space="0" w:color="auto"/>
        <w:right w:val="none" w:sz="0" w:space="0" w:color="auto"/>
      </w:divBdr>
    </w:div>
    <w:div w:id="1798721226">
      <w:bodyDiv w:val="1"/>
      <w:marLeft w:val="0"/>
      <w:marRight w:val="0"/>
      <w:marTop w:val="0"/>
      <w:marBottom w:val="0"/>
      <w:divBdr>
        <w:top w:val="none" w:sz="0" w:space="0" w:color="auto"/>
        <w:left w:val="none" w:sz="0" w:space="0" w:color="auto"/>
        <w:bottom w:val="none" w:sz="0" w:space="0" w:color="auto"/>
        <w:right w:val="none" w:sz="0" w:space="0" w:color="auto"/>
      </w:divBdr>
    </w:div>
    <w:div w:id="2030449263">
      <w:bodyDiv w:val="1"/>
      <w:marLeft w:val="0"/>
      <w:marRight w:val="0"/>
      <w:marTop w:val="0"/>
      <w:marBottom w:val="0"/>
      <w:divBdr>
        <w:top w:val="none" w:sz="0" w:space="0" w:color="auto"/>
        <w:left w:val="none" w:sz="0" w:space="0" w:color="auto"/>
        <w:bottom w:val="none" w:sz="0" w:space="0" w:color="auto"/>
        <w:right w:val="none" w:sz="0" w:space="0" w:color="auto"/>
      </w:divBdr>
    </w:div>
    <w:div w:id="2063484695">
      <w:bodyDiv w:val="1"/>
      <w:marLeft w:val="0"/>
      <w:marRight w:val="0"/>
      <w:marTop w:val="0"/>
      <w:marBottom w:val="0"/>
      <w:divBdr>
        <w:top w:val="none" w:sz="0" w:space="0" w:color="auto"/>
        <w:left w:val="none" w:sz="0" w:space="0" w:color="auto"/>
        <w:bottom w:val="none" w:sz="0" w:space="0" w:color="auto"/>
        <w:right w:val="none" w:sz="0" w:space="0" w:color="auto"/>
      </w:divBdr>
    </w:div>
    <w:div w:id="2136750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adaptacionescurriculares.com/Teoria%202%20ACIS.pdf"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rtin\Dropbox\TS%20EFICIENCIA%20ENERG&#201;TICA\Programaciones%20Did&#225;cticas\Plantilla%20CESUR_rev.1%202013062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65A59FAF27DA4CA0A2D902B6DCD05F" ma:contentTypeVersion="3" ma:contentTypeDescription="Crear nuevo documento." ma:contentTypeScope="" ma:versionID="5c6b3276a22fa263832dfb7261669c87">
  <xsd:schema xmlns:xsd="http://www.w3.org/2001/XMLSchema" xmlns:xs="http://www.w3.org/2001/XMLSchema" xmlns:p="http://schemas.microsoft.com/office/2006/metadata/properties" xmlns:ns2="b37baea6-dcae-477e-89ab-a732a0ceb159" targetNamespace="http://schemas.microsoft.com/office/2006/metadata/properties" ma:root="true" ma:fieldsID="6b9820aca059c4796f0ac298b4be03d3" ns2:_="">
    <xsd:import namespace="b37baea6-dcae-477e-89ab-a732a0ceb159"/>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37baea6-dcae-477e-89ab-a732a0ceb1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49555F5-BC85-4950-B7DA-65911B606D30}">
  <ds:schemaRefs>
    <ds:schemaRef ds:uri="http://schemas.openxmlformats.org/officeDocument/2006/bibliography"/>
  </ds:schemaRefs>
</ds:datastoreItem>
</file>

<file path=customXml/itemProps2.xml><?xml version="1.0" encoding="utf-8"?>
<ds:datastoreItem xmlns:ds="http://schemas.openxmlformats.org/officeDocument/2006/customXml" ds:itemID="{8FE580E1-B939-485C-9A75-79208F00545A}">
  <ds:schemaRefs>
    <ds:schemaRef ds:uri="http://schemas.microsoft.com/sharepoint/v3/contenttype/forms"/>
  </ds:schemaRefs>
</ds:datastoreItem>
</file>

<file path=customXml/itemProps3.xml><?xml version="1.0" encoding="utf-8"?>
<ds:datastoreItem xmlns:ds="http://schemas.openxmlformats.org/officeDocument/2006/customXml" ds:itemID="{3A58ABB8-7EED-4692-9C57-2F36B7BBC5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26ABE0-861F-47A3-BCB5-1153D14CDC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37baea6-dcae-477e-89ab-a732a0ceb1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Plantilla CESUR_rev.1 20130621.dotx</Template>
  <TotalTime>0</TotalTime>
  <Pages>1</Pages>
  <Words>6627</Words>
  <Characters>36453</Characters>
  <Application>Microsoft Office Word</Application>
  <DocSecurity>0</DocSecurity>
  <Lines>303</Lines>
  <Paragraphs>85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rmartin</dc:creator>
  <cp:lastModifiedBy>Kevin Francisco Montero del Rosario</cp:lastModifiedBy>
  <cp:revision>4</cp:revision>
  <cp:lastPrinted>2013-09-28T14:13:00Z</cp:lastPrinted>
  <dcterms:created xsi:type="dcterms:W3CDTF">2024-02-20T14:32:00Z</dcterms:created>
  <dcterms:modified xsi:type="dcterms:W3CDTF">2024-02-20T16:19:00Z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0x0101004965A59FAF27DA4CA0A2D902B6DCD05F</vt:lpwstr>
  </property>
</Properties>
</file>